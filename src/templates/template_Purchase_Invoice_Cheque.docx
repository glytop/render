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8BC8A" w14:textId="3580B5C9" w:rsidR="00464640" w:rsidRPr="00464640" w:rsidRDefault="00952A2B" w:rsidP="00464640">
      <w:pPr>
        <w:widowControl w:val="0"/>
        <w:autoSpaceDE w:val="0"/>
        <w:autoSpaceDN w:val="0"/>
        <w:adjustRightInd w:val="0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C5CF53" wp14:editId="7156E182">
                <wp:simplePos x="0" y="0"/>
                <wp:positionH relativeFrom="margin">
                  <wp:posOffset>2028825</wp:posOffset>
                </wp:positionH>
                <wp:positionV relativeFrom="paragraph">
                  <wp:posOffset>-1271905</wp:posOffset>
                </wp:positionV>
                <wp:extent cx="4895850" cy="1781175"/>
                <wp:effectExtent l="0" t="0" r="0" b="952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0" cy="1781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34B1F5" w14:textId="77777777" w:rsidR="00464640" w:rsidRPr="00890062" w:rsidRDefault="00464640" w:rsidP="00464640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 w:rsidRPr="00836017">
                              <w:t>{#header_</w:t>
                            </w:r>
                            <w:proofErr w:type="gramStart"/>
                            <w:r w:rsidRPr="00836017">
                              <w:t>show}{</w:t>
                            </w:r>
                            <w:proofErr w:type="gramEnd"/>
                            <w:r w:rsidRPr="00836017">
                              <w:t>#header_logo_only}</w:t>
                            </w:r>
                            <w:r w:rsidRPr="003C11C7">
                              <w:t>{</w:t>
                            </w:r>
                            <w:r w:rsidRPr="00836017">
                              <w:rPr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CE140A">
                              <w:rPr>
                                <w:lang w:val="en-US"/>
                              </w:rPr>
                              <w:t>header_logo_only</w:t>
                            </w:r>
                            <w:proofErr w:type="spellEnd"/>
                            <w:r w:rsidRPr="003C11C7">
                              <w:t>}</w:t>
                            </w:r>
                            <w:r w:rsidRPr="00836017">
                              <w:t>{#header_show_full}</w:t>
                            </w:r>
                            <w:r w:rsidRPr="003C11C7">
                              <w:t>{%header_image_</w:t>
                            </w:r>
                            <w:r w:rsidRPr="00CD0E21">
                              <w:rPr>
                                <w:lang w:val="en-US"/>
                              </w:rPr>
                              <w:t>1</w:t>
                            </w:r>
                            <w:r w:rsidRPr="003C11C7">
                              <w:t>}</w:t>
                            </w:r>
                          </w:p>
                          <w:p w14:paraId="589BD646" w14:textId="77777777" w:rsidR="00464640" w:rsidRPr="00AF4903" w:rsidRDefault="00464640" w:rsidP="00464640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20E1F">
                              <w:rPr>
                                <w:sz w:val="14"/>
                                <w:szCs w:val="14"/>
                              </w:rPr>
                              <w:t>{</w:t>
                            </w:r>
                            <w:proofErr w:type="spellStart"/>
                            <w:r w:rsidRPr="00020E1F">
                              <w:rPr>
                                <w:sz w:val="14"/>
                                <w:szCs w:val="14"/>
                              </w:rPr>
                              <w:t>company_info_organization_name</w:t>
                            </w:r>
                            <w:proofErr w:type="spellEnd"/>
                            <w:r w:rsidRPr="00020E1F">
                              <w:rPr>
                                <w:sz w:val="14"/>
                                <w:szCs w:val="14"/>
                              </w:rPr>
                              <w:t>}</w:t>
                            </w:r>
                            <w:r w:rsidRPr="00AF490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</w:p>
                          <w:p w14:paraId="6D782633" w14:textId="77777777" w:rsidR="00464640" w:rsidRPr="007B62E1" w:rsidRDefault="00464640" w:rsidP="00464640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company_info_address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355E6C83" w14:textId="77777777" w:rsidR="00464640" w:rsidRPr="002E2697" w:rsidRDefault="00464640" w:rsidP="00464640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company_info_postcode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0275AC58" w14:textId="77777777" w:rsidR="00464640" w:rsidRPr="002E2697" w:rsidRDefault="00464640" w:rsidP="00464640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77615BC5" w14:textId="77777777" w:rsidR="00464640" w:rsidRDefault="00464640" w:rsidP="00464640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F34E87">
                              <w:rPr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Telephone: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company_info_telephone</w:t>
                            </w:r>
                            <w:proofErr w:type="spellEnd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6D0A906C" w14:textId="544B34BC" w:rsidR="00464640" w:rsidRDefault="00464640" w:rsidP="00464640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20E1F">
                              <w:rPr>
                                <w:b/>
                                <w:sz w:val="14"/>
                                <w:szCs w:val="14"/>
                              </w:rPr>
                              <w:t>Fax:</w:t>
                            </w:r>
                            <w:r w:rsidR="00F34E87">
                              <w:rPr>
                                <w:b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company_info_fax</w:t>
                            </w:r>
                            <w:proofErr w:type="spellEnd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495379BE" w14:textId="77777777" w:rsidR="00464640" w:rsidRDefault="00464640" w:rsidP="00464640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22724744" w14:textId="77777777" w:rsidR="00464640" w:rsidRDefault="00464640" w:rsidP="00464640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F34E87">
                              <w:rPr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Email:</w:t>
                            </w:r>
                            <w:r w:rsidRPr="007B62E1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company_info_email</w:t>
                            </w:r>
                            <w:proofErr w:type="spellEnd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1524BBFF" w14:textId="77777777" w:rsidR="00464640" w:rsidRDefault="00464640" w:rsidP="00464640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20E1F">
                              <w:rPr>
                                <w:b/>
                                <w:sz w:val="14"/>
                                <w:szCs w:val="14"/>
                              </w:rPr>
                              <w:t xml:space="preserve">Web: </w:t>
                            </w:r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company_info_web</w:t>
                            </w:r>
                            <w:proofErr w:type="spellEnd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</w:p>
                          <w:p w14:paraId="3D4CD345" w14:textId="77777777" w:rsidR="00464640" w:rsidRDefault="00464640" w:rsidP="00464640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4751C94B" w14:textId="77777777" w:rsidR="00464640" w:rsidRDefault="00464640" w:rsidP="00464640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{/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header_show_full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27A42A2C" w14:textId="77777777" w:rsidR="00464640" w:rsidRDefault="00464640" w:rsidP="00464640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{/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header_show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5FF2B159" w14:textId="77777777" w:rsidR="00464640" w:rsidRPr="007B62E1" w:rsidRDefault="00464640" w:rsidP="00464640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C5CF5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59.75pt;margin-top:-100.15pt;width:385.5pt;height:14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" filled="f" stroked="f">
                <v:textbox>
                  <w:txbxContent>
                    <w:p w14:paraId="3834B1F5" w14:textId="77777777" w:rsidR="00464640" w:rsidRPr="00890062" w:rsidRDefault="00464640" w:rsidP="00464640">
                      <w:pPr>
                        <w:jc w:val="right"/>
                        <w:rPr>
                          <w:lang w:val="en-US"/>
                        </w:rPr>
                      </w:pPr>
                      <w:r w:rsidRPr="00836017">
                        <w:t>{#header_</w:t>
                      </w:r>
                      <w:proofErr w:type="gramStart"/>
                      <w:r w:rsidRPr="00836017">
                        <w:t>show}{</w:t>
                      </w:r>
                      <w:proofErr w:type="gramEnd"/>
                      <w:r w:rsidRPr="00836017">
                        <w:t>#header_logo_only}</w:t>
                      </w:r>
                      <w:r w:rsidRPr="003C11C7">
                        <w:t>{</w:t>
                      </w:r>
                      <w:r w:rsidRPr="00836017">
                        <w:rPr>
                          <w:lang w:val="en-US"/>
                        </w:rPr>
                        <w:t>/</w:t>
                      </w:r>
                      <w:proofErr w:type="spellStart"/>
                      <w:r w:rsidRPr="00CE140A">
                        <w:rPr>
                          <w:lang w:val="en-US"/>
                        </w:rPr>
                        <w:t>header_logo_only</w:t>
                      </w:r>
                      <w:proofErr w:type="spellEnd"/>
                      <w:r w:rsidRPr="003C11C7">
                        <w:t>}</w:t>
                      </w:r>
                      <w:r w:rsidRPr="00836017">
                        <w:t>{#header_show_full}</w:t>
                      </w:r>
                      <w:r w:rsidRPr="003C11C7">
                        <w:t>{%header_image_</w:t>
                      </w:r>
                      <w:r w:rsidRPr="00CD0E21">
                        <w:rPr>
                          <w:lang w:val="en-US"/>
                        </w:rPr>
                        <w:t>1</w:t>
                      </w:r>
                      <w:r w:rsidRPr="003C11C7">
                        <w:t>}</w:t>
                      </w:r>
                    </w:p>
                    <w:p w14:paraId="589BD646" w14:textId="77777777" w:rsidR="00464640" w:rsidRPr="00AF4903" w:rsidRDefault="00464640" w:rsidP="00464640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20E1F">
                        <w:rPr>
                          <w:sz w:val="14"/>
                          <w:szCs w:val="14"/>
                        </w:rPr>
                        <w:t>{</w:t>
                      </w:r>
                      <w:proofErr w:type="spellStart"/>
                      <w:r w:rsidRPr="00020E1F">
                        <w:rPr>
                          <w:sz w:val="14"/>
                          <w:szCs w:val="14"/>
                        </w:rPr>
                        <w:t>company_info_organization_name</w:t>
                      </w:r>
                      <w:proofErr w:type="spellEnd"/>
                      <w:r w:rsidRPr="00020E1F">
                        <w:rPr>
                          <w:sz w:val="14"/>
                          <w:szCs w:val="14"/>
                        </w:rPr>
                        <w:t>}</w:t>
                      </w:r>
                      <w:r w:rsidRPr="00AF4903">
                        <w:rPr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</w:p>
                    <w:p w14:paraId="6D782633" w14:textId="77777777" w:rsidR="00464640" w:rsidRPr="007B62E1" w:rsidRDefault="00464640" w:rsidP="00464640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>
                        <w:rPr>
                          <w:sz w:val="14"/>
                          <w:szCs w:val="14"/>
                          <w:lang w:val="en-US"/>
                        </w:rPr>
                        <w:t>company_info_address</w:t>
                      </w:r>
                      <w:proofErr w:type="spellEnd"/>
                      <w:r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355E6C83" w14:textId="77777777" w:rsidR="00464640" w:rsidRPr="002E2697" w:rsidRDefault="00464640" w:rsidP="00464640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>
                        <w:rPr>
                          <w:sz w:val="14"/>
                          <w:szCs w:val="14"/>
                          <w:lang w:val="en-US"/>
                        </w:rPr>
                        <w:t>company_info_postcode</w:t>
                      </w:r>
                      <w:proofErr w:type="spellEnd"/>
                      <w:r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0275AC58" w14:textId="77777777" w:rsidR="00464640" w:rsidRPr="002E2697" w:rsidRDefault="00464640" w:rsidP="00464640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  <w:p w14:paraId="77615BC5" w14:textId="77777777" w:rsidR="00464640" w:rsidRDefault="00464640" w:rsidP="00464640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F34E87">
                        <w:rPr>
                          <w:b/>
                          <w:bCs/>
                          <w:sz w:val="14"/>
                          <w:szCs w:val="14"/>
                          <w:lang w:val="en-US"/>
                        </w:rPr>
                        <w:t>Telephone: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company_info_telephone</w:t>
                      </w:r>
                      <w:proofErr w:type="spellEnd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6D0A906C" w14:textId="544B34BC" w:rsidR="00464640" w:rsidRDefault="00464640" w:rsidP="00464640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20E1F">
                        <w:rPr>
                          <w:b/>
                          <w:sz w:val="14"/>
                          <w:szCs w:val="14"/>
                        </w:rPr>
                        <w:t>Fax:</w:t>
                      </w:r>
                      <w:r w:rsidR="00F34E87">
                        <w:rPr>
                          <w:b/>
                          <w:sz w:val="14"/>
                          <w:szCs w:val="14"/>
                        </w:rPr>
                        <w:t xml:space="preserve"> </w:t>
                      </w:r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company_info_fax</w:t>
                      </w:r>
                      <w:proofErr w:type="spellEnd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495379BE" w14:textId="77777777" w:rsidR="00464640" w:rsidRDefault="00464640" w:rsidP="00464640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  <w:p w14:paraId="22724744" w14:textId="77777777" w:rsidR="00464640" w:rsidRDefault="00464640" w:rsidP="00464640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F34E87">
                        <w:rPr>
                          <w:b/>
                          <w:bCs/>
                          <w:sz w:val="14"/>
                          <w:szCs w:val="14"/>
                          <w:lang w:val="en-US"/>
                        </w:rPr>
                        <w:t>Email:</w:t>
                      </w:r>
                      <w:r w:rsidRPr="007B62E1">
                        <w:rPr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company_info_email</w:t>
                      </w:r>
                      <w:proofErr w:type="spellEnd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1524BBFF" w14:textId="77777777" w:rsidR="00464640" w:rsidRDefault="00464640" w:rsidP="00464640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20E1F">
                        <w:rPr>
                          <w:b/>
                          <w:sz w:val="14"/>
                          <w:szCs w:val="14"/>
                        </w:rPr>
                        <w:t xml:space="preserve">Web: </w:t>
                      </w:r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company_info_web</w:t>
                      </w:r>
                      <w:proofErr w:type="spellEnd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</w:p>
                    <w:p w14:paraId="3D4CD345" w14:textId="77777777" w:rsidR="00464640" w:rsidRDefault="00464640" w:rsidP="00464640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  <w:p w14:paraId="4751C94B" w14:textId="77777777" w:rsidR="00464640" w:rsidRDefault="00464640" w:rsidP="00464640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{/</w:t>
                      </w:r>
                      <w:proofErr w:type="spellStart"/>
                      <w:r>
                        <w:rPr>
                          <w:sz w:val="14"/>
                          <w:szCs w:val="14"/>
                          <w:lang w:val="en-US"/>
                        </w:rPr>
                        <w:t>header_show_full</w:t>
                      </w:r>
                      <w:proofErr w:type="spellEnd"/>
                      <w:r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27A42A2C" w14:textId="77777777" w:rsidR="00464640" w:rsidRDefault="00464640" w:rsidP="00464640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{/</w:t>
                      </w:r>
                      <w:proofErr w:type="spellStart"/>
                      <w:r>
                        <w:rPr>
                          <w:sz w:val="14"/>
                          <w:szCs w:val="14"/>
                          <w:lang w:val="en-US"/>
                        </w:rPr>
                        <w:t>header_show</w:t>
                      </w:r>
                      <w:proofErr w:type="spellEnd"/>
                      <w:r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5FF2B159" w14:textId="77777777" w:rsidR="00464640" w:rsidRPr="007B62E1" w:rsidRDefault="00464640" w:rsidP="00464640">
                      <w:pPr>
                        <w:jc w:val="right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42E3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602B29" wp14:editId="610E499A">
                <wp:simplePos x="0" y="0"/>
                <wp:positionH relativeFrom="margin">
                  <wp:align>left</wp:align>
                </wp:positionH>
                <wp:positionV relativeFrom="paragraph">
                  <wp:posOffset>-1278890</wp:posOffset>
                </wp:positionV>
                <wp:extent cx="3895725" cy="16383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163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7FDE26" w14:textId="77777777" w:rsidR="00464640" w:rsidRDefault="00464640" w:rsidP="00464640">
                            <w:r w:rsidRPr="00836017">
                              <w:t>{#header_</w:t>
                            </w:r>
                            <w:proofErr w:type="gramStart"/>
                            <w:r w:rsidRPr="00836017">
                              <w:t>show}{</w:t>
                            </w:r>
                            <w:proofErr w:type="gramEnd"/>
                            <w:r w:rsidRPr="00836017">
                              <w:t>#header_logo_only}</w:t>
                            </w:r>
                            <w:r w:rsidRPr="00685084">
                              <w:t>{%header_logo}</w:t>
                            </w:r>
                            <w:r w:rsidRPr="003C11C7">
                              <w:t>{</w:t>
                            </w:r>
                            <w:r w:rsidRPr="00836017">
                              <w:rPr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CE140A">
                              <w:rPr>
                                <w:lang w:val="en-US"/>
                              </w:rPr>
                              <w:t>header_logo_only</w:t>
                            </w:r>
                            <w:proofErr w:type="spellEnd"/>
                            <w:r w:rsidRPr="003C11C7">
                              <w:t>}</w:t>
                            </w:r>
                            <w:r w:rsidRPr="00836017">
                              <w:t>{#header_show_full}</w:t>
                            </w:r>
                            <w:r w:rsidRPr="00685084">
                              <w:t>{%header_logo}</w:t>
                            </w:r>
                            <w:r>
                              <w:t>{/header_show_full}{/header_show}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02B29" id="Text Box 4" o:spid="_x0000_s1027" type="#_x0000_t202" style="position:absolute;margin-left:0;margin-top:-100.7pt;width:306.75pt;height:129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" filled="f" stroked="f">
                <v:textbox>
                  <w:txbxContent>
                    <w:p w14:paraId="6C7FDE26" w14:textId="77777777" w:rsidR="00464640" w:rsidRDefault="00464640" w:rsidP="00464640">
                      <w:r w:rsidRPr="00836017">
                        <w:t>{#header_</w:t>
                      </w:r>
                      <w:proofErr w:type="gramStart"/>
                      <w:r w:rsidRPr="00836017">
                        <w:t>show}{</w:t>
                      </w:r>
                      <w:proofErr w:type="gramEnd"/>
                      <w:r w:rsidRPr="00836017">
                        <w:t>#header_logo_only}</w:t>
                      </w:r>
                      <w:r w:rsidRPr="00685084">
                        <w:t>{%header_logo}</w:t>
                      </w:r>
                      <w:r w:rsidRPr="003C11C7">
                        <w:t>{</w:t>
                      </w:r>
                      <w:r w:rsidRPr="00836017">
                        <w:rPr>
                          <w:lang w:val="en-US"/>
                        </w:rPr>
                        <w:t>/</w:t>
                      </w:r>
                      <w:proofErr w:type="spellStart"/>
                      <w:r w:rsidRPr="00CE140A">
                        <w:rPr>
                          <w:lang w:val="en-US"/>
                        </w:rPr>
                        <w:t>header_logo_only</w:t>
                      </w:r>
                      <w:proofErr w:type="spellEnd"/>
                      <w:r w:rsidRPr="003C11C7">
                        <w:t>}</w:t>
                      </w:r>
                      <w:r w:rsidRPr="00836017">
                        <w:t>{#header_show_full}</w:t>
                      </w:r>
                      <w:r w:rsidRPr="00685084">
                        <w:t>{%header_logo}</w:t>
                      </w:r>
                      <w:r>
                        <w:t>{/header_show_full}{/header_show}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1F78A76" w14:textId="77777777" w:rsidR="00CF5B72" w:rsidRDefault="00CF5B72"/>
    <w:tbl>
      <w:tblPr>
        <w:tblW w:w="1080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297"/>
        <w:gridCol w:w="5508"/>
      </w:tblGrid>
      <w:tr w:rsidR="00EA6B86" w:rsidRPr="009A19E3" w14:paraId="5E6177AB" w14:textId="77777777" w:rsidTr="00894586">
        <w:trPr>
          <w:trHeight w:hRule="exact" w:val="3421"/>
        </w:trPr>
        <w:tc>
          <w:tcPr>
            <w:tcW w:w="5297" w:type="dxa"/>
          </w:tcPr>
          <w:p w14:paraId="7A533490" w14:textId="77777777" w:rsidR="00EA6B86" w:rsidRPr="009A19E3" w:rsidRDefault="00EA6B86" w:rsidP="0089458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{Contract_Lookup__</w:t>
            </w:r>
            <w:proofErr w:type="gramStart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c.Account</w:t>
            </w:r>
            <w:proofErr w:type="gramEnd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__</w:t>
            </w:r>
            <w:proofErr w:type="spellStart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c.Name</w:t>
            </w:r>
            <w:proofErr w:type="spellEnd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65146050" w14:textId="77777777" w:rsidR="00EA6B86" w:rsidRPr="009A19E3" w:rsidRDefault="00EA6B86" w:rsidP="0089458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9BFBB65" w14:textId="77777777" w:rsidR="00EA6B86" w:rsidRPr="009A19E3" w:rsidRDefault="00EA6B86" w:rsidP="0089458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  <w:proofErr w:type="spellStart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Invoice__</w:t>
            </w:r>
            <w:proofErr w:type="gramStart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c.Grower</w:t>
            </w:r>
            <w:proofErr w:type="gramEnd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_Address__c</w:t>
            </w:r>
            <w:proofErr w:type="spellEnd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2B8505D5" w14:textId="77777777" w:rsidR="00EA6B86" w:rsidRPr="009A19E3" w:rsidRDefault="00EA6B86" w:rsidP="0089458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93D84B0" w14:textId="77777777" w:rsidR="00EA6B86" w:rsidRPr="009A19E3" w:rsidRDefault="00EA6B86" w:rsidP="0089458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  <w:proofErr w:type="spellStart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Invoice__</w:t>
            </w:r>
            <w:proofErr w:type="gramStart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c.Grower</w:t>
            </w:r>
            <w:proofErr w:type="gramEnd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_Post_Code__c</w:t>
            </w:r>
            <w:proofErr w:type="spellEnd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38181247" w14:textId="77777777" w:rsidR="00EA6B86" w:rsidRPr="009A19E3" w:rsidRDefault="00EA6B86" w:rsidP="0089458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E820C6E" w14:textId="77777777" w:rsidR="00EA6B86" w:rsidRPr="009A19E3" w:rsidRDefault="00EA6B86" w:rsidP="0089458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  <w:proofErr w:type="spellStart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Invoice__</w:t>
            </w:r>
            <w:proofErr w:type="gramStart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c.Supplier</w:t>
            </w:r>
            <w:proofErr w:type="gramEnd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_VAT_Number__c</w:t>
            </w:r>
            <w:proofErr w:type="spellEnd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</w:tc>
        <w:tc>
          <w:tcPr>
            <w:tcW w:w="5508" w:type="dxa"/>
          </w:tcPr>
          <w:tbl>
            <w:tblPr>
              <w:tblpPr w:leftFromText="180" w:rightFromText="180" w:vertAnchor="page" w:horzAnchor="page" w:tblpXSpec="right" w:tblpY="1"/>
              <w:tblOverlap w:val="never"/>
              <w:tblW w:w="5545" w:type="dxa"/>
              <w:tblBorders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340"/>
              <w:gridCol w:w="3205"/>
            </w:tblGrid>
            <w:tr w:rsidR="00EA6B86" w:rsidRPr="009A19E3" w14:paraId="6A47FEBD" w14:textId="77777777" w:rsidTr="000D1A00">
              <w:trPr>
                <w:cantSplit/>
                <w:trHeight w:val="1152"/>
              </w:trPr>
              <w:tc>
                <w:tcPr>
                  <w:tcW w:w="2340" w:type="dxa"/>
                </w:tcPr>
                <w:p w14:paraId="2E239B3F" w14:textId="77777777" w:rsidR="00EA6B86" w:rsidRPr="009A19E3" w:rsidRDefault="00EA6B86" w:rsidP="00985DC3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sz w:val="22"/>
                      <w:szCs w:val="22"/>
                    </w:rPr>
                  </w:pPr>
                  <w:r w:rsidRPr="009A19E3">
                    <w:rPr>
                      <w:rFonts w:ascii="Courier New" w:hAnsi="Courier New" w:cs="Courier New"/>
                      <w:sz w:val="22"/>
                      <w:szCs w:val="22"/>
                    </w:rPr>
                    <w:t xml:space="preserve">Self-Billing Purchase Invoice No: </w:t>
                  </w:r>
                </w:p>
              </w:tc>
              <w:tc>
                <w:tcPr>
                  <w:tcW w:w="3205" w:type="dxa"/>
                </w:tcPr>
                <w:p w14:paraId="27079E13" w14:textId="77777777" w:rsidR="00EA6B86" w:rsidRPr="009A19E3" w:rsidRDefault="00EA6B86" w:rsidP="00985DC3">
                  <w:pPr>
                    <w:widowControl w:val="0"/>
                    <w:tabs>
                      <w:tab w:val="center" w:pos="2048"/>
                    </w:tabs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bCs/>
                    </w:rPr>
                  </w:pPr>
                  <w:r w:rsidRPr="009A19E3">
                    <w:rPr>
                      <w:rFonts w:ascii="Courier New" w:hAnsi="Courier New" w:cs="Courier New"/>
                      <w:bCs/>
                    </w:rPr>
                    <w:t>{Invoice__</w:t>
                  </w:r>
                  <w:proofErr w:type="spellStart"/>
                  <w:proofErr w:type="gramStart"/>
                  <w:r w:rsidRPr="009A19E3">
                    <w:rPr>
                      <w:rFonts w:ascii="Courier New" w:hAnsi="Courier New" w:cs="Courier New"/>
                      <w:bCs/>
                    </w:rPr>
                    <w:t>c.Name</w:t>
                  </w:r>
                  <w:proofErr w:type="spellEnd"/>
                  <w:proofErr w:type="gramEnd"/>
                  <w:r w:rsidRPr="009A19E3">
                    <w:rPr>
                      <w:rFonts w:ascii="Courier New" w:hAnsi="Courier New" w:cs="Courier New"/>
                      <w:bCs/>
                    </w:rPr>
                    <w:t>}</w:t>
                  </w:r>
                </w:p>
              </w:tc>
            </w:tr>
            <w:tr w:rsidR="00EA6B86" w:rsidRPr="009A19E3" w14:paraId="111370F4" w14:textId="77777777" w:rsidTr="000D1A00">
              <w:trPr>
                <w:trHeight w:val="556"/>
              </w:trPr>
              <w:tc>
                <w:tcPr>
                  <w:tcW w:w="2340" w:type="dxa"/>
                </w:tcPr>
                <w:p w14:paraId="67048F92" w14:textId="77777777" w:rsidR="00EA6B86" w:rsidRPr="009A19E3" w:rsidRDefault="00EA6B86" w:rsidP="00985DC3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sz w:val="22"/>
                      <w:szCs w:val="22"/>
                    </w:rPr>
                  </w:pPr>
                  <w:r w:rsidRPr="009A19E3">
                    <w:rPr>
                      <w:rFonts w:ascii="Courier New" w:hAnsi="Courier New" w:cs="Courier New"/>
                      <w:sz w:val="22"/>
                      <w:szCs w:val="22"/>
                    </w:rPr>
                    <w:t>Contract No:</w:t>
                  </w:r>
                </w:p>
              </w:tc>
              <w:tc>
                <w:tcPr>
                  <w:tcW w:w="3205" w:type="dxa"/>
                </w:tcPr>
                <w:p w14:paraId="3504B7FF" w14:textId="77777777" w:rsidR="00EA6B86" w:rsidRPr="009A19E3" w:rsidRDefault="00EA6B86" w:rsidP="00985DC3">
                  <w:pPr>
                    <w:widowControl w:val="0"/>
                    <w:tabs>
                      <w:tab w:val="center" w:pos="2048"/>
                    </w:tabs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sz w:val="22"/>
                      <w:szCs w:val="22"/>
                      <w:lang w:val="en-US"/>
                    </w:rPr>
                  </w:pPr>
                  <w:r w:rsidRPr="009A19E3">
                    <w:rPr>
                      <w:rFonts w:ascii="Courier New" w:hAnsi="Courier New" w:cs="Courier New"/>
                      <w:sz w:val="22"/>
                      <w:szCs w:val="22"/>
                    </w:rPr>
                    <w:t>{</w:t>
                  </w:r>
                  <w:r w:rsidRPr="009A19E3">
                    <w:rPr>
                      <w:rFonts w:ascii="Courier New" w:hAnsi="Courier New" w:cs="Courier New"/>
                      <w:sz w:val="22"/>
                      <w:szCs w:val="22"/>
                      <w:lang w:val="en-US"/>
                    </w:rPr>
                    <w:t>Contract_Lookup__</w:t>
                  </w:r>
                  <w:proofErr w:type="spellStart"/>
                  <w:proofErr w:type="gramStart"/>
                  <w:r w:rsidRPr="009A19E3">
                    <w:rPr>
                      <w:rFonts w:ascii="Courier New" w:hAnsi="Courier New" w:cs="Courier New"/>
                      <w:sz w:val="22"/>
                      <w:szCs w:val="22"/>
                      <w:lang w:val="en-US"/>
                    </w:rPr>
                    <w:t>c.Name</w:t>
                  </w:r>
                  <w:proofErr w:type="spellEnd"/>
                  <w:proofErr w:type="gramEnd"/>
                  <w:r w:rsidRPr="009A19E3">
                    <w:rPr>
                      <w:rFonts w:ascii="Courier New" w:hAnsi="Courier New" w:cs="Courier New"/>
                      <w:sz w:val="22"/>
                      <w:szCs w:val="22"/>
                    </w:rPr>
                    <w:t>}</w:t>
                  </w:r>
                </w:p>
              </w:tc>
            </w:tr>
            <w:tr w:rsidR="00EA6B86" w:rsidRPr="009A19E3" w14:paraId="0E8D5D35" w14:textId="77777777" w:rsidTr="000D1A00">
              <w:trPr>
                <w:trHeight w:val="556"/>
              </w:trPr>
              <w:tc>
                <w:tcPr>
                  <w:tcW w:w="2340" w:type="dxa"/>
                </w:tcPr>
                <w:p w14:paraId="31E106C6" w14:textId="77777777" w:rsidR="00EA6B86" w:rsidRPr="009A19E3" w:rsidRDefault="00EA6B86" w:rsidP="00985DC3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sz w:val="22"/>
                      <w:szCs w:val="22"/>
                    </w:rPr>
                  </w:pPr>
                  <w:r w:rsidRPr="009A19E3">
                    <w:rPr>
                      <w:rFonts w:ascii="Courier New" w:hAnsi="Courier New" w:cs="Courier New"/>
                      <w:sz w:val="22"/>
                      <w:szCs w:val="22"/>
                    </w:rPr>
                    <w:t>Date:</w:t>
                  </w:r>
                </w:p>
              </w:tc>
              <w:tc>
                <w:tcPr>
                  <w:tcW w:w="3205" w:type="dxa"/>
                </w:tcPr>
                <w:p w14:paraId="20CDB45F" w14:textId="77777777" w:rsidR="00EA6B86" w:rsidRPr="009A19E3" w:rsidRDefault="00EA6B86" w:rsidP="00985DC3">
                  <w:pPr>
                    <w:widowControl w:val="0"/>
                    <w:tabs>
                      <w:tab w:val="center" w:pos="2048"/>
                    </w:tabs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sz w:val="22"/>
                      <w:szCs w:val="22"/>
                    </w:rPr>
                  </w:pPr>
                  <w:r w:rsidRPr="009A19E3">
                    <w:rPr>
                      <w:rFonts w:ascii="Courier New" w:hAnsi="Courier New" w:cs="Courier New"/>
                      <w:sz w:val="22"/>
                      <w:szCs w:val="22"/>
                    </w:rPr>
                    <w:t>{</w:t>
                  </w:r>
                  <w:proofErr w:type="spellStart"/>
                  <w:r w:rsidRPr="009A19E3">
                    <w:rPr>
                      <w:rFonts w:ascii="Courier New" w:hAnsi="Courier New" w:cs="Courier New"/>
                      <w:sz w:val="22"/>
                      <w:szCs w:val="22"/>
                    </w:rPr>
                    <w:t>Invoice__</w:t>
                  </w:r>
                  <w:proofErr w:type="gramStart"/>
                  <w:r w:rsidRPr="009A19E3">
                    <w:rPr>
                      <w:rFonts w:ascii="Courier New" w:hAnsi="Courier New" w:cs="Courier New"/>
                      <w:sz w:val="22"/>
                      <w:szCs w:val="22"/>
                    </w:rPr>
                    <w:t>c.Tax</w:t>
                  </w:r>
                  <w:proofErr w:type="gramEnd"/>
                  <w:r w:rsidRPr="009A19E3">
                    <w:rPr>
                      <w:rFonts w:ascii="Courier New" w:hAnsi="Courier New" w:cs="Courier New"/>
                      <w:sz w:val="22"/>
                      <w:szCs w:val="22"/>
                    </w:rPr>
                    <w:t>_Point__c</w:t>
                  </w:r>
                  <w:proofErr w:type="spellEnd"/>
                  <w:r w:rsidRPr="009A19E3">
                    <w:rPr>
                      <w:rFonts w:ascii="Courier New" w:hAnsi="Courier New" w:cs="Courier New"/>
                      <w:sz w:val="22"/>
                      <w:szCs w:val="22"/>
                    </w:rPr>
                    <w:t>}</w:t>
                  </w:r>
                </w:p>
              </w:tc>
            </w:tr>
            <w:tr w:rsidR="00EA6B86" w:rsidRPr="009A19E3" w14:paraId="33BF107C" w14:textId="77777777" w:rsidTr="000D1A00">
              <w:trPr>
                <w:trHeight w:val="773"/>
              </w:trPr>
              <w:tc>
                <w:tcPr>
                  <w:tcW w:w="2340" w:type="dxa"/>
                </w:tcPr>
                <w:p w14:paraId="603D72AC" w14:textId="77777777" w:rsidR="00EA6B86" w:rsidRPr="009A19E3" w:rsidRDefault="00EA6B86" w:rsidP="00985DC3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sz w:val="22"/>
                      <w:szCs w:val="22"/>
                    </w:rPr>
                  </w:pPr>
                  <w:r w:rsidRPr="009A19E3">
                    <w:rPr>
                      <w:rFonts w:ascii="Courier New" w:hAnsi="Courier New" w:cs="Courier New"/>
                      <w:sz w:val="22"/>
                      <w:szCs w:val="22"/>
                    </w:rPr>
                    <w:t>Account No:</w:t>
                  </w:r>
                </w:p>
              </w:tc>
              <w:tc>
                <w:tcPr>
                  <w:tcW w:w="3205" w:type="dxa"/>
                </w:tcPr>
                <w:p w14:paraId="30652812" w14:textId="77777777" w:rsidR="00EA6B86" w:rsidRPr="009A19E3" w:rsidRDefault="00EA6B86" w:rsidP="00985DC3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sz w:val="22"/>
                      <w:szCs w:val="22"/>
                    </w:rPr>
                  </w:pPr>
                  <w:r w:rsidRPr="009A19E3">
                    <w:rPr>
                      <w:rFonts w:ascii="Courier New" w:hAnsi="Courier New" w:cs="Courier New"/>
                      <w:sz w:val="22"/>
                      <w:szCs w:val="22"/>
                    </w:rPr>
                    <w:t>{</w:t>
                  </w:r>
                  <w:proofErr w:type="spellStart"/>
                  <w:r w:rsidRPr="009A19E3">
                    <w:rPr>
                      <w:rFonts w:ascii="Courier New" w:hAnsi="Courier New" w:cs="Courier New"/>
                      <w:sz w:val="22"/>
                      <w:szCs w:val="22"/>
                    </w:rPr>
                    <w:t>Invoice__</w:t>
                  </w:r>
                  <w:proofErr w:type="gramStart"/>
                  <w:r w:rsidRPr="009A19E3">
                    <w:rPr>
                      <w:rFonts w:ascii="Courier New" w:hAnsi="Courier New" w:cs="Courier New"/>
                      <w:sz w:val="22"/>
                      <w:szCs w:val="22"/>
                    </w:rPr>
                    <w:t>c.Account</w:t>
                  </w:r>
                  <w:proofErr w:type="gramEnd"/>
                  <w:r w:rsidRPr="009A19E3">
                    <w:rPr>
                      <w:rFonts w:ascii="Courier New" w:hAnsi="Courier New" w:cs="Courier New"/>
                      <w:sz w:val="22"/>
                      <w:szCs w:val="22"/>
                    </w:rPr>
                    <w:t>_Number__c</w:t>
                  </w:r>
                  <w:proofErr w:type="spellEnd"/>
                  <w:r w:rsidRPr="009A19E3">
                    <w:rPr>
                      <w:rFonts w:ascii="Courier New" w:hAnsi="Courier New" w:cs="Courier New"/>
                      <w:sz w:val="22"/>
                      <w:szCs w:val="22"/>
                    </w:rPr>
                    <w:t>}</w:t>
                  </w:r>
                </w:p>
              </w:tc>
            </w:tr>
            <w:tr w:rsidR="00EA6B86" w:rsidRPr="009A19E3" w14:paraId="4D471EF3" w14:textId="77777777" w:rsidTr="000D1A00">
              <w:trPr>
                <w:trHeight w:val="332"/>
              </w:trPr>
              <w:tc>
                <w:tcPr>
                  <w:tcW w:w="2340" w:type="dxa"/>
                </w:tcPr>
                <w:p w14:paraId="43E825A3" w14:textId="77777777" w:rsidR="00EA6B86" w:rsidRPr="009A19E3" w:rsidRDefault="00EA6B86" w:rsidP="00985DC3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sz w:val="22"/>
                      <w:szCs w:val="22"/>
                    </w:rPr>
                  </w:pPr>
                  <w:r w:rsidRPr="009A19E3">
                    <w:rPr>
                      <w:rFonts w:ascii="Courier New" w:hAnsi="Courier New" w:cs="Courier New"/>
                      <w:sz w:val="22"/>
                      <w:szCs w:val="22"/>
                    </w:rPr>
                    <w:t>V.A.T. No:</w:t>
                  </w:r>
                </w:p>
              </w:tc>
              <w:tc>
                <w:tcPr>
                  <w:tcW w:w="3205" w:type="dxa"/>
                </w:tcPr>
                <w:p w14:paraId="3BF8A7B8" w14:textId="77777777" w:rsidR="00EA6B86" w:rsidRPr="009A19E3" w:rsidRDefault="00EA6B86" w:rsidP="00985DC3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sz w:val="22"/>
                      <w:szCs w:val="22"/>
                    </w:rPr>
                  </w:pPr>
                  <w:r w:rsidRPr="009A19E3">
                    <w:rPr>
                      <w:rFonts w:ascii="Courier New" w:hAnsi="Courier New" w:cs="Courier New"/>
                      <w:sz w:val="22"/>
                      <w:szCs w:val="22"/>
                    </w:rPr>
                    <w:t>618 1972 25</w:t>
                  </w:r>
                </w:p>
              </w:tc>
            </w:tr>
          </w:tbl>
          <w:p w14:paraId="3C7B39B4" w14:textId="77777777" w:rsidR="00EA6B86" w:rsidRPr="009A19E3" w:rsidRDefault="00EA6B86" w:rsidP="00985DC3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1111FE3D" w14:textId="77777777" w:rsidR="00EA6B86" w:rsidRPr="009A19E3" w:rsidRDefault="00EA6B86" w:rsidP="000A6F57">
      <w:pPr>
        <w:rPr>
          <w:rFonts w:ascii="Courier New" w:hAnsi="Courier New" w:cs="Courier New"/>
          <w:lang w:val="ru-RU"/>
        </w:rPr>
      </w:pPr>
    </w:p>
    <w:p w14:paraId="1BFA79BC" w14:textId="77777777" w:rsidR="00EA6B86" w:rsidRPr="009A19E3" w:rsidRDefault="00EA6B86" w:rsidP="000A6F57">
      <w:pPr>
        <w:rPr>
          <w:rFonts w:ascii="Courier New" w:hAnsi="Courier New" w:cs="Courier New"/>
          <w:vanish/>
          <w:lang w:val="ru-RU"/>
        </w:rPr>
      </w:pPr>
    </w:p>
    <w:tbl>
      <w:tblPr>
        <w:tblpPr w:leftFromText="180" w:rightFromText="180" w:vertAnchor="text" w:horzAnchor="margin" w:tblpY="366"/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993"/>
        <w:gridCol w:w="1241"/>
        <w:gridCol w:w="1383"/>
        <w:gridCol w:w="1980"/>
        <w:gridCol w:w="270"/>
        <w:gridCol w:w="1260"/>
        <w:gridCol w:w="1260"/>
        <w:gridCol w:w="1218"/>
      </w:tblGrid>
      <w:tr w:rsidR="00EF5532" w:rsidRPr="009A19E3" w14:paraId="2B0A7870" w14:textId="77777777" w:rsidTr="00952A2B">
        <w:tc>
          <w:tcPr>
            <w:tcW w:w="1418" w:type="dxa"/>
          </w:tcPr>
          <w:p w14:paraId="2CB5C7E5" w14:textId="77777777" w:rsidR="00EF5532" w:rsidRPr="009A19E3" w:rsidRDefault="00EF5532" w:rsidP="00EF5532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9A19E3">
              <w:rPr>
                <w:rFonts w:ascii="Courier New" w:hAnsi="Courier New" w:cs="Courier New"/>
                <w:sz w:val="20"/>
                <w:szCs w:val="20"/>
              </w:rPr>
              <w:t>Date</w:t>
            </w:r>
          </w:p>
        </w:tc>
        <w:tc>
          <w:tcPr>
            <w:tcW w:w="993" w:type="dxa"/>
          </w:tcPr>
          <w:p w14:paraId="54C26552" w14:textId="77777777" w:rsidR="00EF5532" w:rsidRPr="009A19E3" w:rsidRDefault="00EF5532" w:rsidP="00EF5532">
            <w:pPr>
              <w:widowControl w:val="0"/>
              <w:tabs>
                <w:tab w:val="left" w:pos="1008"/>
                <w:tab w:val="left" w:pos="2160"/>
                <w:tab w:val="left" w:pos="3600"/>
                <w:tab w:val="left" w:pos="4320"/>
                <w:tab w:val="left" w:pos="5040"/>
                <w:tab w:val="left" w:pos="6912"/>
                <w:tab w:val="left" w:pos="7920"/>
                <w:tab w:val="left" w:pos="8928"/>
                <w:tab w:val="left" w:pos="10224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9A19E3">
              <w:rPr>
                <w:rFonts w:ascii="Courier New" w:hAnsi="Courier New" w:cs="Courier New"/>
                <w:sz w:val="20"/>
                <w:szCs w:val="20"/>
              </w:rPr>
              <w:t>W/T</w:t>
            </w:r>
            <w:r w:rsidRPr="009A19E3">
              <w:rPr>
                <w:rFonts w:ascii="Courier New" w:hAnsi="Courier New" w:cs="Courier New"/>
                <w:sz w:val="20"/>
                <w:szCs w:val="20"/>
              </w:rPr>
              <w:br/>
              <w:t>NO'S</w:t>
            </w:r>
          </w:p>
          <w:p w14:paraId="40B5DF6B" w14:textId="77777777" w:rsidR="00EF5532" w:rsidRPr="009A19E3" w:rsidRDefault="00EF5532" w:rsidP="00EF5532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241" w:type="dxa"/>
          </w:tcPr>
          <w:p w14:paraId="1C48E38A" w14:textId="77777777" w:rsidR="00EF5532" w:rsidRPr="009A19E3" w:rsidRDefault="00EF5532" w:rsidP="00EF5532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9A19E3">
              <w:rPr>
                <w:rFonts w:ascii="Courier New" w:hAnsi="Courier New" w:cs="Courier New"/>
                <w:sz w:val="20"/>
                <w:szCs w:val="20"/>
              </w:rPr>
              <w:t>Quantity</w:t>
            </w:r>
          </w:p>
        </w:tc>
        <w:tc>
          <w:tcPr>
            <w:tcW w:w="1383" w:type="dxa"/>
          </w:tcPr>
          <w:p w14:paraId="334DEC8A" w14:textId="77777777" w:rsidR="00EF5532" w:rsidRPr="009A19E3" w:rsidRDefault="00EF5532" w:rsidP="00EF5532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9A19E3">
              <w:rPr>
                <w:rFonts w:ascii="Courier New" w:hAnsi="Courier New" w:cs="Courier New"/>
                <w:sz w:val="20"/>
                <w:szCs w:val="20"/>
              </w:rPr>
              <w:t>Haulier</w:t>
            </w:r>
          </w:p>
        </w:tc>
        <w:tc>
          <w:tcPr>
            <w:tcW w:w="1980" w:type="dxa"/>
          </w:tcPr>
          <w:p w14:paraId="4F7847F1" w14:textId="77777777" w:rsidR="00EF5532" w:rsidRPr="009A19E3" w:rsidRDefault="00EF5532" w:rsidP="00EF5532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9A19E3">
              <w:rPr>
                <w:rFonts w:ascii="Courier New" w:hAnsi="Courier New" w:cs="Courier New"/>
                <w:sz w:val="20"/>
                <w:szCs w:val="20"/>
              </w:rPr>
              <w:t>Description</w:t>
            </w:r>
          </w:p>
        </w:tc>
        <w:tc>
          <w:tcPr>
            <w:tcW w:w="270" w:type="dxa"/>
          </w:tcPr>
          <w:p w14:paraId="546CD246" w14:textId="77777777" w:rsidR="00EF5532" w:rsidRPr="009A19E3" w:rsidRDefault="00EF5532" w:rsidP="00EF5532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DCBAC95" w14:textId="77777777" w:rsidR="00EF5532" w:rsidRPr="009A19E3" w:rsidRDefault="00EF5532" w:rsidP="00EF5532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9A19E3">
              <w:rPr>
                <w:rFonts w:ascii="Courier New" w:hAnsi="Courier New" w:cs="Courier New"/>
                <w:sz w:val="20"/>
                <w:szCs w:val="20"/>
              </w:rPr>
              <w:t>Unit Price</w:t>
            </w:r>
          </w:p>
        </w:tc>
        <w:tc>
          <w:tcPr>
            <w:tcW w:w="1260" w:type="dxa"/>
          </w:tcPr>
          <w:p w14:paraId="39A8B236" w14:textId="77777777" w:rsidR="00EF5532" w:rsidRPr="009A19E3" w:rsidRDefault="00EF5532" w:rsidP="00EF5532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9A19E3">
              <w:rPr>
                <w:rFonts w:ascii="Courier New" w:hAnsi="Courier New" w:cs="Courier New"/>
                <w:sz w:val="20"/>
                <w:szCs w:val="20"/>
              </w:rPr>
              <w:t>Amount</w:t>
            </w:r>
          </w:p>
        </w:tc>
        <w:tc>
          <w:tcPr>
            <w:tcW w:w="1218" w:type="dxa"/>
          </w:tcPr>
          <w:p w14:paraId="17C9929E" w14:textId="77777777" w:rsidR="00EF5532" w:rsidRPr="009A19E3" w:rsidRDefault="00EF5532" w:rsidP="00EF5532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9A19E3">
              <w:rPr>
                <w:rFonts w:ascii="Courier New" w:hAnsi="Courier New" w:cs="Courier New"/>
                <w:sz w:val="20"/>
                <w:szCs w:val="20"/>
              </w:rPr>
              <w:t>VAT</w:t>
            </w:r>
          </w:p>
        </w:tc>
      </w:tr>
      <w:tr w:rsidR="005A4424" w:rsidRPr="009A19E3" w14:paraId="34BCDF87" w14:textId="77777777" w:rsidTr="00AB2B1B">
        <w:trPr>
          <w:trHeight w:val="107"/>
        </w:trPr>
        <w:tc>
          <w:tcPr>
            <w:tcW w:w="1418" w:type="dxa"/>
          </w:tcPr>
          <w:p w14:paraId="26AA367B" w14:textId="65BEACC7" w:rsidR="005A4424" w:rsidRPr="009A19E3" w:rsidRDefault="00342914" w:rsidP="005A442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9A19E3">
              <w:rPr>
                <w:rFonts w:ascii="Courier New" w:hAnsi="Courier New" w:cs="Courier New"/>
                <w:sz w:val="22"/>
                <w:szCs w:val="22"/>
              </w:rPr>
              <w:t>{#invoice_line_</w:t>
            </w:r>
            <w:proofErr w:type="gramStart"/>
            <w:r w:rsidRPr="009A19E3">
              <w:rPr>
                <w:rFonts w:ascii="Courier New" w:hAnsi="Courier New" w:cs="Courier New"/>
                <w:sz w:val="22"/>
                <w:szCs w:val="22"/>
              </w:rPr>
              <w:t>rows}</w:t>
            </w:r>
            <w:r w:rsidR="00860B79" w:rsidRPr="009A19E3">
              <w:rPr>
                <w:rFonts w:ascii="Courier New" w:hAnsi="Courier New" w:cs="Courier New"/>
                <w:sz w:val="22"/>
                <w:szCs w:val="22"/>
                <w:lang w:val="en-US"/>
              </w:rPr>
              <w:t>{</w:t>
            </w:r>
            <w:proofErr w:type="spellStart"/>
            <w:proofErr w:type="gramEnd"/>
            <w:r w:rsidR="00860B79" w:rsidRPr="009A19E3">
              <w:rPr>
                <w:rFonts w:ascii="Courier New" w:hAnsi="Courier New" w:cs="Courier New"/>
                <w:sz w:val="22"/>
                <w:szCs w:val="22"/>
                <w:lang w:val="en-US"/>
              </w:rPr>
              <w:t>Invoice_Line__c.Delivery_Date__c</w:t>
            </w:r>
            <w:proofErr w:type="spellEnd"/>
            <w:r w:rsidR="00860B79" w:rsidRPr="009A19E3">
              <w:rPr>
                <w:rFonts w:ascii="Courier New" w:hAnsi="Courier New" w:cs="Courier New"/>
                <w:sz w:val="22"/>
                <w:szCs w:val="22"/>
                <w:lang w:val="en-US"/>
              </w:rPr>
              <w:t>}</w:t>
            </w:r>
          </w:p>
        </w:tc>
        <w:tc>
          <w:tcPr>
            <w:tcW w:w="993" w:type="dxa"/>
          </w:tcPr>
          <w:p w14:paraId="6AF8D48A" w14:textId="09AE440B" w:rsidR="005A4424" w:rsidRPr="009A19E3" w:rsidRDefault="00860B79" w:rsidP="005A4424">
            <w:pPr>
              <w:widowControl w:val="0"/>
              <w:tabs>
                <w:tab w:val="left" w:pos="1008"/>
                <w:tab w:val="left" w:pos="2160"/>
                <w:tab w:val="left" w:pos="3600"/>
                <w:tab w:val="left" w:pos="4320"/>
                <w:tab w:val="left" w:pos="5040"/>
                <w:tab w:val="left" w:pos="6912"/>
                <w:tab w:val="left" w:pos="7920"/>
                <w:tab w:val="left" w:pos="8928"/>
                <w:tab w:val="left" w:pos="10224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  <w:proofErr w:type="spellStart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Invoice_Line__</w:t>
            </w:r>
            <w:proofErr w:type="gramStart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c.Movement</w:t>
            </w:r>
            <w:proofErr w:type="gramEnd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__c.W_T_No__c</w:t>
            </w:r>
            <w:proofErr w:type="spellEnd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</w:tc>
        <w:tc>
          <w:tcPr>
            <w:tcW w:w="1241" w:type="dxa"/>
          </w:tcPr>
          <w:p w14:paraId="66FE9363" w14:textId="612E1B49" w:rsidR="005A4424" w:rsidRPr="009A19E3" w:rsidRDefault="00860B79" w:rsidP="005A442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  <w:proofErr w:type="spellStart"/>
            <w:r w:rsidR="00A15D95"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Invoice_Line__</w:t>
            </w:r>
            <w:proofErr w:type="gramStart"/>
            <w:r w:rsidR="00A15D95"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c.Quantity</w:t>
            </w:r>
            <w:proofErr w:type="gramEnd"/>
            <w:r w:rsidR="00A15D95"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__c</w:t>
            </w:r>
            <w:proofErr w:type="spellEnd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</w:tc>
        <w:tc>
          <w:tcPr>
            <w:tcW w:w="1383" w:type="dxa"/>
          </w:tcPr>
          <w:p w14:paraId="15032CC8" w14:textId="77777777" w:rsidR="00860B79" w:rsidRPr="009A19E3" w:rsidRDefault="00860B79" w:rsidP="00860B79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{Invoice_Line__</w:t>
            </w:r>
            <w:proofErr w:type="gramStart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c.</w:t>
            </w:r>
            <w:proofErr w:type="spellStart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Haulier</w:t>
            </w:r>
            <w:proofErr w:type="spellEnd"/>
            <w:proofErr w:type="gramEnd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__</w:t>
            </w:r>
            <w:proofErr w:type="spellStart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c.Name</w:t>
            </w:r>
            <w:proofErr w:type="spellEnd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4F69347A" w14:textId="35D9C043" w:rsidR="005A4424" w:rsidRPr="009A19E3" w:rsidRDefault="00860B79" w:rsidP="00860B79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  <w:proofErr w:type="spellStart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Invoice_Line__</w:t>
            </w:r>
            <w:proofErr w:type="gramStart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c.Reg</w:t>
            </w:r>
            <w:proofErr w:type="gramEnd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_No__c</w:t>
            </w:r>
            <w:proofErr w:type="spellEnd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</w:tc>
        <w:tc>
          <w:tcPr>
            <w:tcW w:w="1980" w:type="dxa"/>
          </w:tcPr>
          <w:p w14:paraId="120EFB4C" w14:textId="6663CD9B" w:rsidR="005A4424" w:rsidRPr="009A19E3" w:rsidRDefault="005A4424" w:rsidP="005A442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  <w:proofErr w:type="spellStart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Invoice_Line__</w:t>
            </w:r>
            <w:proofErr w:type="gramStart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c.Line</w:t>
            </w:r>
            <w:proofErr w:type="gramEnd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_Text__c</w:t>
            </w:r>
            <w:proofErr w:type="spellEnd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</w:tc>
        <w:tc>
          <w:tcPr>
            <w:tcW w:w="270" w:type="dxa"/>
          </w:tcPr>
          <w:p w14:paraId="63CB5751" w14:textId="77777777" w:rsidR="005A4424" w:rsidRPr="009A19E3" w:rsidRDefault="005A4424" w:rsidP="005A442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AE1ADEC" w14:textId="1DD39731" w:rsidR="005A4424" w:rsidRPr="009A19E3" w:rsidRDefault="005A4424" w:rsidP="005A442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  <w:proofErr w:type="spellStart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Invoice_Line__</w:t>
            </w:r>
            <w:proofErr w:type="gramStart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c.Unit</w:t>
            </w:r>
            <w:proofErr w:type="gramEnd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_Price__c</w:t>
            </w:r>
            <w:proofErr w:type="spellEnd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</w:tc>
        <w:tc>
          <w:tcPr>
            <w:tcW w:w="1260" w:type="dxa"/>
          </w:tcPr>
          <w:p w14:paraId="0ED9F501" w14:textId="595BEB25" w:rsidR="005A4424" w:rsidRPr="009A19E3" w:rsidRDefault="005A4424" w:rsidP="005A442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  <w:proofErr w:type="spellStart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Invoice_Line__</w:t>
            </w:r>
            <w:proofErr w:type="gramStart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c.Pre</w:t>
            </w:r>
            <w:proofErr w:type="gramEnd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_VAT_Total__c</w:t>
            </w:r>
            <w:proofErr w:type="spellEnd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</w:tc>
        <w:tc>
          <w:tcPr>
            <w:tcW w:w="1218" w:type="dxa"/>
          </w:tcPr>
          <w:p w14:paraId="5A98D8AA" w14:textId="1088938A" w:rsidR="005A4424" w:rsidRPr="009A19E3" w:rsidRDefault="005A4424" w:rsidP="005A442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  <w:proofErr w:type="spellStart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Invoice_Line__c.VAT_Amount__</w:t>
            </w:r>
            <w:proofErr w:type="gramStart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c</w:t>
            </w:r>
            <w:proofErr w:type="spellEnd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  <w:r w:rsidR="00342914" w:rsidRPr="009A19E3">
              <w:rPr>
                <w:rFonts w:ascii="Courier New" w:hAnsi="Courier New" w:cs="Courier New"/>
                <w:sz w:val="20"/>
                <w:szCs w:val="20"/>
              </w:rPr>
              <w:t>{</w:t>
            </w:r>
            <w:proofErr w:type="gramEnd"/>
            <w:r w:rsidR="00342914" w:rsidRPr="009A19E3">
              <w:rPr>
                <w:rFonts w:ascii="Courier New" w:hAnsi="Courier New" w:cs="Courier New"/>
                <w:sz w:val="20"/>
                <w:szCs w:val="20"/>
              </w:rPr>
              <w:t>/</w:t>
            </w:r>
            <w:proofErr w:type="spellStart"/>
            <w:r w:rsidR="00342914" w:rsidRPr="009A19E3">
              <w:rPr>
                <w:rFonts w:ascii="Courier New" w:hAnsi="Courier New" w:cs="Courier New"/>
                <w:sz w:val="20"/>
                <w:szCs w:val="20"/>
              </w:rPr>
              <w:t>invoice_line_rows</w:t>
            </w:r>
            <w:proofErr w:type="spellEnd"/>
            <w:r w:rsidR="00342914" w:rsidRPr="009A19E3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  <w:tr w:rsidR="005A4424" w:rsidRPr="009A19E3" w14:paraId="28E1EB01" w14:textId="77777777" w:rsidTr="00AB2B1B">
        <w:trPr>
          <w:trHeight w:val="70"/>
        </w:trPr>
        <w:tc>
          <w:tcPr>
            <w:tcW w:w="1418" w:type="dxa"/>
          </w:tcPr>
          <w:p w14:paraId="3087833A" w14:textId="77777777" w:rsidR="005A4424" w:rsidRPr="009A19E3" w:rsidRDefault="005A4424" w:rsidP="005A442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993" w:type="dxa"/>
          </w:tcPr>
          <w:p w14:paraId="59C209DB" w14:textId="77777777" w:rsidR="005A4424" w:rsidRPr="009A19E3" w:rsidRDefault="005A4424" w:rsidP="005A4424">
            <w:pPr>
              <w:widowControl w:val="0"/>
              <w:tabs>
                <w:tab w:val="left" w:pos="1008"/>
                <w:tab w:val="left" w:pos="2160"/>
                <w:tab w:val="left" w:pos="3600"/>
                <w:tab w:val="left" w:pos="4320"/>
                <w:tab w:val="left" w:pos="5040"/>
                <w:tab w:val="left" w:pos="6912"/>
                <w:tab w:val="left" w:pos="7920"/>
                <w:tab w:val="left" w:pos="8928"/>
                <w:tab w:val="left" w:pos="10224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241" w:type="dxa"/>
          </w:tcPr>
          <w:p w14:paraId="040102D5" w14:textId="09D8A884" w:rsidR="005A4424" w:rsidRPr="009A19E3" w:rsidRDefault="005A4424" w:rsidP="005A442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  <w:proofErr w:type="spellStart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Invoice__</w:t>
            </w:r>
            <w:proofErr w:type="gramStart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c.Tonnage</w:t>
            </w:r>
            <w:proofErr w:type="gramEnd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__c</w:t>
            </w:r>
            <w:proofErr w:type="spellEnd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</w:tc>
        <w:tc>
          <w:tcPr>
            <w:tcW w:w="1383" w:type="dxa"/>
          </w:tcPr>
          <w:p w14:paraId="35D66AEA" w14:textId="77777777" w:rsidR="005A4424" w:rsidRPr="009A19E3" w:rsidRDefault="005A4424" w:rsidP="005A442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980" w:type="dxa"/>
          </w:tcPr>
          <w:p w14:paraId="7DD05C0F" w14:textId="77777777" w:rsidR="005A4424" w:rsidRPr="009A19E3" w:rsidRDefault="005A4424" w:rsidP="005A442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70" w:type="dxa"/>
          </w:tcPr>
          <w:p w14:paraId="3D68AF79" w14:textId="77777777" w:rsidR="005A4424" w:rsidRPr="009A19E3" w:rsidRDefault="005A4424" w:rsidP="005A442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42090E4" w14:textId="77777777" w:rsidR="005A4424" w:rsidRPr="009A19E3" w:rsidRDefault="005A4424" w:rsidP="005A442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063762A" w14:textId="57C5902A" w:rsidR="005A4424" w:rsidRPr="009A19E3" w:rsidRDefault="005A4424" w:rsidP="005A442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9A19E3">
              <w:rPr>
                <w:rFonts w:ascii="Courier New" w:hAnsi="Courier New" w:cs="Courier New"/>
                <w:sz w:val="20"/>
                <w:szCs w:val="20"/>
              </w:rPr>
              <w:t>{</w:t>
            </w:r>
            <w:proofErr w:type="spellStart"/>
            <w:r w:rsidRPr="009A19E3">
              <w:rPr>
                <w:rFonts w:ascii="Courier New" w:hAnsi="Courier New" w:cs="Courier New"/>
                <w:sz w:val="20"/>
                <w:szCs w:val="20"/>
              </w:rPr>
              <w:t>Invoice__</w:t>
            </w:r>
            <w:proofErr w:type="gramStart"/>
            <w:r w:rsidRPr="009A19E3">
              <w:rPr>
                <w:rFonts w:ascii="Courier New" w:hAnsi="Courier New" w:cs="Courier New"/>
                <w:sz w:val="20"/>
                <w:szCs w:val="20"/>
              </w:rPr>
              <w:t>c.Pre</w:t>
            </w:r>
            <w:proofErr w:type="gramEnd"/>
            <w:r w:rsidRPr="009A19E3">
              <w:rPr>
                <w:rFonts w:ascii="Courier New" w:hAnsi="Courier New" w:cs="Courier New"/>
                <w:sz w:val="20"/>
                <w:szCs w:val="20"/>
              </w:rPr>
              <w:t>_VAT_Total_Purchase__c</w:t>
            </w:r>
            <w:proofErr w:type="spellEnd"/>
            <w:r w:rsidRPr="009A19E3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218" w:type="dxa"/>
          </w:tcPr>
          <w:p w14:paraId="22B8DC23" w14:textId="77777777" w:rsidR="005A4424" w:rsidRPr="009A19E3" w:rsidRDefault="005A4424" w:rsidP="005A442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4BBB2DA3" w14:textId="77777777" w:rsidR="00CF5445" w:rsidRPr="00F61DC6" w:rsidRDefault="00CF5445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18"/>
          <w:szCs w:val="18"/>
          <w:lang w:val="en-US"/>
        </w:rPr>
      </w:pPr>
    </w:p>
    <w:p w14:paraId="66D2B4F5" w14:textId="77777777" w:rsidR="00686313" w:rsidRPr="009A19E3" w:rsidRDefault="00686313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18"/>
          <w:szCs w:val="18"/>
        </w:rPr>
      </w:pPr>
    </w:p>
    <w:tbl>
      <w:tblPr>
        <w:tblpPr w:leftFromText="180" w:rightFromText="180" w:vertAnchor="text" w:horzAnchor="margin" w:tblpXSpec="right" w:tblpY="357"/>
        <w:tblW w:w="53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45"/>
        <w:gridCol w:w="1244"/>
        <w:gridCol w:w="1350"/>
        <w:gridCol w:w="1440"/>
      </w:tblGrid>
      <w:tr w:rsidR="00B83385" w:rsidRPr="009A19E3" w14:paraId="164F1C64" w14:textId="77777777" w:rsidTr="00952A2B">
        <w:tc>
          <w:tcPr>
            <w:tcW w:w="1345" w:type="dxa"/>
          </w:tcPr>
          <w:p w14:paraId="6EBD9442" w14:textId="77777777" w:rsidR="00B83385" w:rsidRPr="009A19E3" w:rsidRDefault="00B83385" w:rsidP="00B83385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9A19E3">
              <w:rPr>
                <w:rFonts w:ascii="Courier New" w:hAnsi="Courier New" w:cs="Courier New"/>
                <w:sz w:val="20"/>
                <w:szCs w:val="20"/>
              </w:rPr>
              <w:t>H. G. C. A. Levy</w:t>
            </w:r>
          </w:p>
        </w:tc>
        <w:tc>
          <w:tcPr>
            <w:tcW w:w="1244" w:type="dxa"/>
          </w:tcPr>
          <w:p w14:paraId="79ED8D93" w14:textId="77777777" w:rsidR="00B83385" w:rsidRPr="009A19E3" w:rsidRDefault="00B83385" w:rsidP="00B83385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{Invoice_Line__</w:t>
            </w:r>
            <w:proofErr w:type="gramStart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c.Unit</w:t>
            </w:r>
            <w:proofErr w:type="gramEnd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_Price__c_1}</w:t>
            </w:r>
          </w:p>
        </w:tc>
        <w:tc>
          <w:tcPr>
            <w:tcW w:w="1350" w:type="dxa"/>
          </w:tcPr>
          <w:p w14:paraId="295D4C4C" w14:textId="77777777" w:rsidR="00B83385" w:rsidRPr="009A19E3" w:rsidRDefault="00B83385" w:rsidP="00B83385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{Invoice_Line__</w:t>
            </w:r>
            <w:proofErr w:type="gramStart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c.Unit</w:t>
            </w:r>
            <w:proofErr w:type="gramEnd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_Price__c_2}</w:t>
            </w:r>
          </w:p>
        </w:tc>
        <w:tc>
          <w:tcPr>
            <w:tcW w:w="1440" w:type="dxa"/>
          </w:tcPr>
          <w:p w14:paraId="7B44B7E1" w14:textId="77777777" w:rsidR="00B83385" w:rsidRPr="009A19E3" w:rsidRDefault="00B83385" w:rsidP="00B83385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{Invoice_Line__</w:t>
            </w:r>
            <w:proofErr w:type="gramStart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c.Unit</w:t>
            </w:r>
            <w:proofErr w:type="gramEnd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_Price__c_3}</w:t>
            </w:r>
          </w:p>
        </w:tc>
      </w:tr>
      <w:tr w:rsidR="00B83385" w:rsidRPr="009A19E3" w14:paraId="4876F1CC" w14:textId="77777777" w:rsidTr="00952A2B">
        <w:tc>
          <w:tcPr>
            <w:tcW w:w="1345" w:type="dxa"/>
          </w:tcPr>
          <w:p w14:paraId="7400E04C" w14:textId="77777777" w:rsidR="00B83385" w:rsidRPr="009A19E3" w:rsidRDefault="00B83385" w:rsidP="00B83385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9A19E3">
              <w:rPr>
                <w:rFonts w:ascii="Courier New" w:hAnsi="Courier New" w:cs="Courier New"/>
                <w:sz w:val="20"/>
                <w:szCs w:val="20"/>
              </w:rPr>
              <w:t>Credit Insurance Levy</w:t>
            </w:r>
          </w:p>
        </w:tc>
        <w:tc>
          <w:tcPr>
            <w:tcW w:w="1244" w:type="dxa"/>
          </w:tcPr>
          <w:p w14:paraId="60A9B7BF" w14:textId="77777777" w:rsidR="00B83385" w:rsidRPr="009A19E3" w:rsidRDefault="00B83385" w:rsidP="00B83385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{Invoice_Line__</w:t>
            </w:r>
            <w:proofErr w:type="gramStart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c.Pre</w:t>
            </w:r>
            <w:proofErr w:type="gramEnd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_VAT_Total__c_1}</w:t>
            </w:r>
          </w:p>
        </w:tc>
        <w:tc>
          <w:tcPr>
            <w:tcW w:w="1350" w:type="dxa"/>
          </w:tcPr>
          <w:p w14:paraId="69FB0934" w14:textId="77777777" w:rsidR="00B83385" w:rsidRPr="009A19E3" w:rsidRDefault="00B83385" w:rsidP="00B83385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{Invoice_Line__</w:t>
            </w:r>
            <w:proofErr w:type="gramStart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c.Pre</w:t>
            </w:r>
            <w:proofErr w:type="gramEnd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_VAT_Total__c_2}</w:t>
            </w:r>
          </w:p>
        </w:tc>
        <w:tc>
          <w:tcPr>
            <w:tcW w:w="1440" w:type="dxa"/>
          </w:tcPr>
          <w:p w14:paraId="5E9D0288" w14:textId="77777777" w:rsidR="00B83385" w:rsidRPr="009A19E3" w:rsidRDefault="00B83385" w:rsidP="00B83385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{Invoice_Line__</w:t>
            </w:r>
            <w:proofErr w:type="gramStart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c.Pre</w:t>
            </w:r>
            <w:proofErr w:type="gramEnd"/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_VAT_Total__c_3}</w:t>
            </w:r>
          </w:p>
        </w:tc>
      </w:tr>
      <w:tr w:rsidR="00B83385" w:rsidRPr="009A19E3" w14:paraId="7D0EFE5F" w14:textId="77777777" w:rsidTr="00952A2B">
        <w:tc>
          <w:tcPr>
            <w:tcW w:w="1345" w:type="dxa"/>
          </w:tcPr>
          <w:p w14:paraId="16270983" w14:textId="77777777" w:rsidR="00B83385" w:rsidRPr="009A19E3" w:rsidRDefault="00B83385" w:rsidP="00B83385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9A19E3">
              <w:rPr>
                <w:rFonts w:ascii="Courier New" w:hAnsi="Courier New" w:cs="Courier New"/>
                <w:sz w:val="20"/>
                <w:szCs w:val="20"/>
              </w:rPr>
              <w:t>Weighbridge</w:t>
            </w:r>
          </w:p>
        </w:tc>
        <w:tc>
          <w:tcPr>
            <w:tcW w:w="1244" w:type="dxa"/>
          </w:tcPr>
          <w:p w14:paraId="72A4975E" w14:textId="77777777" w:rsidR="00B83385" w:rsidRPr="009A19E3" w:rsidRDefault="00B83385" w:rsidP="00B83385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{Invoice_Line__c.VAT_Amount__c_1</w:t>
            </w:r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>}</w:t>
            </w:r>
          </w:p>
        </w:tc>
        <w:tc>
          <w:tcPr>
            <w:tcW w:w="1350" w:type="dxa"/>
          </w:tcPr>
          <w:p w14:paraId="2F4FD481" w14:textId="77777777" w:rsidR="00B83385" w:rsidRPr="009A19E3" w:rsidRDefault="00B83385" w:rsidP="00B83385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>{Invoice_Line__c.VAT_Amount__c_2}</w:t>
            </w:r>
          </w:p>
        </w:tc>
        <w:tc>
          <w:tcPr>
            <w:tcW w:w="1440" w:type="dxa"/>
          </w:tcPr>
          <w:p w14:paraId="24982D4F" w14:textId="77777777" w:rsidR="00B83385" w:rsidRPr="009A19E3" w:rsidRDefault="00B83385" w:rsidP="00B83385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9A19E3">
              <w:rPr>
                <w:rFonts w:ascii="Courier New" w:hAnsi="Courier New" w:cs="Courier New"/>
                <w:sz w:val="20"/>
                <w:szCs w:val="20"/>
                <w:lang w:val="en-US"/>
              </w:rPr>
              <w:t>{Invoice_Line__c.VAT_Amount__c_3}</w:t>
            </w:r>
          </w:p>
        </w:tc>
      </w:tr>
    </w:tbl>
    <w:p w14:paraId="3C7506AD" w14:textId="77777777" w:rsidR="009F38DB" w:rsidRPr="009A19E3" w:rsidRDefault="009F38DB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18"/>
          <w:szCs w:val="18"/>
        </w:rPr>
      </w:pPr>
    </w:p>
    <w:p w14:paraId="708DF55C" w14:textId="77777777" w:rsidR="00CD0A74" w:rsidRPr="009A19E3" w:rsidRDefault="00CD0A74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18"/>
          <w:szCs w:val="18"/>
        </w:rPr>
      </w:pPr>
    </w:p>
    <w:p w14:paraId="110AB473" w14:textId="77777777" w:rsidR="00C419D6" w:rsidRPr="00F61DC6" w:rsidRDefault="00C419D6" w:rsidP="00C419D6">
      <w:pPr>
        <w:rPr>
          <w:rFonts w:ascii="Courier New" w:hAnsi="Courier New" w:cs="Courier New"/>
          <w:lang w:val="en-US"/>
        </w:rPr>
      </w:pPr>
    </w:p>
    <w:p w14:paraId="72E4BF0C" w14:textId="77777777" w:rsidR="00952A2B" w:rsidRPr="00F61DC6" w:rsidRDefault="00952A2B" w:rsidP="00C419D6">
      <w:pPr>
        <w:rPr>
          <w:rFonts w:ascii="Courier New" w:hAnsi="Courier New" w:cs="Courier New"/>
          <w:lang w:val="en-US"/>
        </w:rPr>
      </w:pPr>
    </w:p>
    <w:p w14:paraId="59F1C6C0" w14:textId="77777777" w:rsidR="00EA6B86" w:rsidRPr="00F61DC6" w:rsidRDefault="00EA6B86" w:rsidP="00C419D6">
      <w:pPr>
        <w:rPr>
          <w:rFonts w:ascii="Courier New" w:hAnsi="Courier New" w:cs="Courier New"/>
          <w:vanish/>
          <w:lang w:val="en-US"/>
        </w:rPr>
      </w:pPr>
    </w:p>
    <w:p w14:paraId="19ACF59B" w14:textId="77777777" w:rsidR="008C116E" w:rsidRPr="009A19E3" w:rsidRDefault="008C116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</w:p>
    <w:p w14:paraId="63AEBBBF" w14:textId="77777777" w:rsidR="005A4424" w:rsidRPr="009A19E3" w:rsidRDefault="005A4424" w:rsidP="005A4424">
      <w:pPr>
        <w:widowControl w:val="0"/>
        <w:pBdr>
          <w:bottom w:val="single" w:sz="12" w:space="1" w:color="auto"/>
        </w:pBd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 w:rsidRPr="009A19E3">
        <w:rPr>
          <w:rFonts w:ascii="Courier New" w:hAnsi="Courier New" w:cs="Courier New"/>
          <w:sz w:val="20"/>
          <w:szCs w:val="20"/>
        </w:rPr>
        <w:t>{text_1}</w:t>
      </w:r>
    </w:p>
    <w:p w14:paraId="72F930D5" w14:textId="77777777" w:rsidR="008C116E" w:rsidRPr="009A19E3" w:rsidRDefault="008C116E">
      <w:pPr>
        <w:widowControl w:val="0"/>
        <w:pBdr>
          <w:bottom w:val="single" w:sz="12" w:space="1" w:color="auto"/>
        </w:pBd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ru-RU"/>
        </w:rPr>
      </w:pPr>
    </w:p>
    <w:p w14:paraId="5CD35536" w14:textId="77777777" w:rsidR="00091A66" w:rsidRPr="009A19E3" w:rsidRDefault="00091A66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</w:p>
    <w:tbl>
      <w:tblPr>
        <w:tblW w:w="0" w:type="auto"/>
        <w:tblInd w:w="7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7"/>
        <w:gridCol w:w="1885"/>
      </w:tblGrid>
      <w:tr w:rsidR="005A4424" w:rsidRPr="009A19E3" w14:paraId="01DFA010" w14:textId="77777777" w:rsidTr="00952A2B">
        <w:tc>
          <w:tcPr>
            <w:tcW w:w="1567" w:type="dxa"/>
          </w:tcPr>
          <w:p w14:paraId="3278DFF2" w14:textId="58ECCD59" w:rsidR="005A4424" w:rsidRPr="009A19E3" w:rsidRDefault="005A4424" w:rsidP="005A442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9A19E3">
              <w:rPr>
                <w:rFonts w:ascii="Courier New" w:hAnsi="Courier New" w:cs="Courier New"/>
                <w:sz w:val="20"/>
                <w:szCs w:val="20"/>
              </w:rPr>
              <w:t>Total £</w:t>
            </w:r>
          </w:p>
        </w:tc>
        <w:tc>
          <w:tcPr>
            <w:tcW w:w="1885" w:type="dxa"/>
          </w:tcPr>
          <w:p w14:paraId="62340CE5" w14:textId="0F8EB490" w:rsidR="005A4424" w:rsidRPr="009A19E3" w:rsidRDefault="005A4424" w:rsidP="005A442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9A19E3">
              <w:rPr>
                <w:rFonts w:ascii="Courier New" w:hAnsi="Courier New" w:cs="Courier New"/>
                <w:sz w:val="20"/>
                <w:szCs w:val="20"/>
              </w:rPr>
              <w:t>{Invoice__</w:t>
            </w:r>
            <w:proofErr w:type="gramStart"/>
            <w:r w:rsidRPr="009A19E3">
              <w:rPr>
                <w:rFonts w:ascii="Courier New" w:hAnsi="Courier New" w:cs="Courier New"/>
                <w:sz w:val="20"/>
                <w:szCs w:val="20"/>
              </w:rPr>
              <w:t>c.Total</w:t>
            </w:r>
            <w:proofErr w:type="gramEnd"/>
            <w:r w:rsidRPr="009A19E3">
              <w:rPr>
                <w:rFonts w:ascii="Courier New" w:hAnsi="Courier New" w:cs="Courier New"/>
                <w:sz w:val="20"/>
                <w:szCs w:val="20"/>
              </w:rPr>
              <w:t>_Due_1__c}</w:t>
            </w:r>
          </w:p>
        </w:tc>
      </w:tr>
      <w:tr w:rsidR="005A4424" w:rsidRPr="009A19E3" w14:paraId="7A31D97B" w14:textId="77777777" w:rsidTr="00952A2B">
        <w:tc>
          <w:tcPr>
            <w:tcW w:w="1567" w:type="dxa"/>
          </w:tcPr>
          <w:p w14:paraId="7B0C2461" w14:textId="6D5FBBCD" w:rsidR="005A4424" w:rsidRPr="009A19E3" w:rsidRDefault="005A4424" w:rsidP="005A442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9A19E3">
              <w:rPr>
                <w:rFonts w:ascii="Courier New" w:hAnsi="Courier New" w:cs="Courier New"/>
                <w:sz w:val="20"/>
                <w:szCs w:val="20"/>
              </w:rPr>
              <w:t>Less VAT £</w:t>
            </w:r>
          </w:p>
        </w:tc>
        <w:tc>
          <w:tcPr>
            <w:tcW w:w="1885" w:type="dxa"/>
          </w:tcPr>
          <w:p w14:paraId="1BDCA1A4" w14:textId="0CB4885C" w:rsidR="005A4424" w:rsidRPr="009A19E3" w:rsidRDefault="005A4424" w:rsidP="005A442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9A19E3">
              <w:rPr>
                <w:rFonts w:ascii="Courier New" w:hAnsi="Courier New" w:cs="Courier New"/>
                <w:sz w:val="20"/>
                <w:szCs w:val="20"/>
              </w:rPr>
              <w:t>{</w:t>
            </w:r>
            <w:proofErr w:type="spellStart"/>
            <w:r w:rsidRPr="009A19E3">
              <w:rPr>
                <w:rFonts w:ascii="Courier New" w:hAnsi="Courier New" w:cs="Courier New"/>
                <w:sz w:val="20"/>
                <w:szCs w:val="20"/>
              </w:rPr>
              <w:t>Invoice__c.VAT_Amt_Total__c</w:t>
            </w:r>
            <w:proofErr w:type="spellEnd"/>
            <w:r w:rsidRPr="009A19E3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  <w:tr w:rsidR="005A4424" w:rsidRPr="009A19E3" w14:paraId="091C99DE" w14:textId="77777777" w:rsidTr="00952A2B">
        <w:trPr>
          <w:trHeight w:val="265"/>
        </w:trPr>
        <w:tc>
          <w:tcPr>
            <w:tcW w:w="1567" w:type="dxa"/>
          </w:tcPr>
          <w:p w14:paraId="657139C5" w14:textId="1B93E648" w:rsidR="005A4424" w:rsidRPr="009A19E3" w:rsidRDefault="005A4424" w:rsidP="005A442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9A19E3">
              <w:rPr>
                <w:rFonts w:ascii="Courier New" w:hAnsi="Courier New" w:cs="Courier New"/>
                <w:sz w:val="20"/>
                <w:szCs w:val="20"/>
              </w:rPr>
              <w:t>Total Due £</w:t>
            </w:r>
          </w:p>
        </w:tc>
        <w:tc>
          <w:tcPr>
            <w:tcW w:w="1885" w:type="dxa"/>
          </w:tcPr>
          <w:p w14:paraId="43C21E99" w14:textId="13F61F1E" w:rsidR="005A4424" w:rsidRPr="009A19E3" w:rsidRDefault="005A4424" w:rsidP="005A442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9A19E3">
              <w:rPr>
                <w:rFonts w:ascii="Courier New" w:hAnsi="Courier New" w:cs="Courier New"/>
                <w:sz w:val="20"/>
                <w:szCs w:val="20"/>
              </w:rPr>
              <w:t>{</w:t>
            </w:r>
            <w:proofErr w:type="spellStart"/>
            <w:r w:rsidRPr="009A19E3">
              <w:rPr>
                <w:rFonts w:ascii="Courier New" w:hAnsi="Courier New" w:cs="Courier New"/>
                <w:sz w:val="20"/>
                <w:szCs w:val="20"/>
              </w:rPr>
              <w:t>Invoice__</w:t>
            </w:r>
            <w:proofErr w:type="gramStart"/>
            <w:r w:rsidRPr="009A19E3">
              <w:rPr>
                <w:rFonts w:ascii="Courier New" w:hAnsi="Courier New" w:cs="Courier New"/>
                <w:sz w:val="20"/>
                <w:szCs w:val="20"/>
              </w:rPr>
              <w:t>c.Invoice</w:t>
            </w:r>
            <w:proofErr w:type="gramEnd"/>
            <w:r w:rsidRPr="009A19E3">
              <w:rPr>
                <w:rFonts w:ascii="Courier New" w:hAnsi="Courier New" w:cs="Courier New"/>
                <w:sz w:val="20"/>
                <w:szCs w:val="20"/>
              </w:rPr>
              <w:t>_Total__c</w:t>
            </w:r>
            <w:proofErr w:type="spellEnd"/>
            <w:r w:rsidRPr="009A19E3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29479BA9" w14:textId="77777777" w:rsidR="00775140" w:rsidRPr="009A19E3" w:rsidRDefault="00775140" w:rsidP="00775140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 w:rsidRPr="009A19E3">
        <w:rPr>
          <w:rFonts w:ascii="Courier New" w:hAnsi="Courier New" w:cs="Courier New"/>
          <w:sz w:val="20"/>
          <w:szCs w:val="20"/>
        </w:rPr>
        <w:t>Paying by cheque on .....................</w:t>
      </w:r>
      <w:r w:rsidRPr="009A19E3">
        <w:rPr>
          <w:rFonts w:ascii="Courier New" w:hAnsi="Courier New" w:cs="Courier New"/>
          <w:sz w:val="20"/>
          <w:szCs w:val="20"/>
        </w:rPr>
        <w:tab/>
      </w:r>
      <w:r w:rsidRPr="009A19E3">
        <w:rPr>
          <w:rFonts w:ascii="Courier New" w:hAnsi="Courier New" w:cs="Courier New"/>
          <w:sz w:val="20"/>
          <w:szCs w:val="20"/>
        </w:rPr>
        <w:tab/>
      </w:r>
      <w:r w:rsidRPr="009A19E3">
        <w:rPr>
          <w:rFonts w:ascii="Courier New" w:hAnsi="Courier New" w:cs="Courier New"/>
          <w:sz w:val="20"/>
          <w:szCs w:val="20"/>
        </w:rPr>
        <w:tab/>
      </w:r>
    </w:p>
    <w:p w14:paraId="3B2B7D35" w14:textId="77777777" w:rsidR="004724D7" w:rsidRPr="009A19E3" w:rsidRDefault="004724D7" w:rsidP="00775140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</w:p>
    <w:p w14:paraId="0E6F39CA" w14:textId="28397FCE" w:rsidR="002D560C" w:rsidRPr="009A19E3" w:rsidRDefault="005A4424" w:rsidP="002D560C">
      <w:pPr>
        <w:widowControl w:val="0"/>
        <w:autoSpaceDE w:val="0"/>
        <w:autoSpaceDN w:val="0"/>
        <w:adjustRightInd w:val="0"/>
        <w:spacing w:line="240" w:lineRule="atLeast"/>
        <w:rPr>
          <w:rFonts w:ascii="Courier New" w:hAnsi="Courier New" w:cs="Courier New"/>
          <w:sz w:val="20"/>
          <w:szCs w:val="20"/>
        </w:rPr>
      </w:pPr>
      <w:r w:rsidRPr="009A19E3">
        <w:rPr>
          <w:rFonts w:ascii="Courier New" w:hAnsi="Courier New" w:cs="Courier New"/>
          <w:sz w:val="20"/>
          <w:szCs w:val="20"/>
        </w:rPr>
        <w:t>{text_2}</w:t>
      </w:r>
    </w:p>
    <w:p w14:paraId="5C08C48F" w14:textId="77777777" w:rsidR="004724D7" w:rsidRPr="009A19E3" w:rsidRDefault="004724D7" w:rsidP="00775140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</w:p>
    <w:p w14:paraId="57699B68" w14:textId="77777777" w:rsidR="00775140" w:rsidRPr="009A19E3" w:rsidRDefault="00775140" w:rsidP="00775140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 w:rsidRPr="009A19E3">
        <w:rPr>
          <w:rFonts w:ascii="Courier New" w:hAnsi="Courier New" w:cs="Courier New"/>
          <w:sz w:val="20"/>
          <w:szCs w:val="20"/>
        </w:rPr>
        <w:tab/>
        <w:t>checked ......</w:t>
      </w:r>
      <w:r w:rsidRPr="009A19E3">
        <w:rPr>
          <w:rFonts w:ascii="Courier New" w:hAnsi="Courier New" w:cs="Courier New"/>
          <w:sz w:val="20"/>
          <w:szCs w:val="20"/>
        </w:rPr>
        <w:tab/>
        <w:t>passed......</w:t>
      </w:r>
    </w:p>
    <w:p w14:paraId="097BCF7C" w14:textId="77777777" w:rsidR="00091A66" w:rsidRPr="009A19E3" w:rsidRDefault="00775140" w:rsidP="00775140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 w:rsidRPr="009A19E3">
        <w:rPr>
          <w:rFonts w:ascii="Courier New" w:hAnsi="Courier New" w:cs="Courier New"/>
          <w:sz w:val="20"/>
          <w:szCs w:val="20"/>
        </w:rPr>
        <w:tab/>
        <w:t>By (initials)</w:t>
      </w:r>
      <w:r w:rsidRPr="009A19E3">
        <w:rPr>
          <w:rFonts w:ascii="Courier New" w:hAnsi="Courier New" w:cs="Courier New"/>
          <w:sz w:val="20"/>
          <w:szCs w:val="20"/>
        </w:rPr>
        <w:tab/>
        <w:t>By (initials)</w:t>
      </w:r>
      <w:r w:rsidRPr="009A19E3">
        <w:rPr>
          <w:rFonts w:ascii="Courier New" w:hAnsi="Courier New" w:cs="Courier New"/>
          <w:sz w:val="20"/>
          <w:szCs w:val="20"/>
        </w:rPr>
        <w:tab/>
      </w:r>
    </w:p>
    <w:sectPr w:rsidR="00091A66" w:rsidRPr="009A19E3" w:rsidSect="00B84B51">
      <w:pgSz w:w="12240" w:h="15840"/>
      <w:pgMar w:top="2268" w:right="720" w:bottom="1440" w:left="720" w:header="720" w:footer="1077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445"/>
    <w:rsid w:val="000378B8"/>
    <w:rsid w:val="00065DD2"/>
    <w:rsid w:val="00067E4E"/>
    <w:rsid w:val="00091A66"/>
    <w:rsid w:val="000A6F57"/>
    <w:rsid w:val="000D1A00"/>
    <w:rsid w:val="00100081"/>
    <w:rsid w:val="001137FE"/>
    <w:rsid w:val="00143DA3"/>
    <w:rsid w:val="00157EFC"/>
    <w:rsid w:val="00195101"/>
    <w:rsid w:val="001A67DD"/>
    <w:rsid w:val="001C7D51"/>
    <w:rsid w:val="001D4ED0"/>
    <w:rsid w:val="001F6E35"/>
    <w:rsid w:val="00214E88"/>
    <w:rsid w:val="00223127"/>
    <w:rsid w:val="002314FD"/>
    <w:rsid w:val="002C3816"/>
    <w:rsid w:val="002D1C6D"/>
    <w:rsid w:val="002D560C"/>
    <w:rsid w:val="002D5CFD"/>
    <w:rsid w:val="002F2FE1"/>
    <w:rsid w:val="002F6629"/>
    <w:rsid w:val="003419AE"/>
    <w:rsid w:val="00342914"/>
    <w:rsid w:val="00354747"/>
    <w:rsid w:val="003D2E86"/>
    <w:rsid w:val="003F54D1"/>
    <w:rsid w:val="00464640"/>
    <w:rsid w:val="004678F3"/>
    <w:rsid w:val="004724D7"/>
    <w:rsid w:val="004B1043"/>
    <w:rsid w:val="004C486C"/>
    <w:rsid w:val="0057346F"/>
    <w:rsid w:val="00577647"/>
    <w:rsid w:val="005917C0"/>
    <w:rsid w:val="005968BE"/>
    <w:rsid w:val="005A4424"/>
    <w:rsid w:val="005D6F62"/>
    <w:rsid w:val="005E7895"/>
    <w:rsid w:val="00616339"/>
    <w:rsid w:val="0062191B"/>
    <w:rsid w:val="00642E3F"/>
    <w:rsid w:val="00651B16"/>
    <w:rsid w:val="00686313"/>
    <w:rsid w:val="006948EC"/>
    <w:rsid w:val="006A2529"/>
    <w:rsid w:val="006B16BB"/>
    <w:rsid w:val="006F1BA0"/>
    <w:rsid w:val="00743CDA"/>
    <w:rsid w:val="00750C27"/>
    <w:rsid w:val="00775140"/>
    <w:rsid w:val="00787E33"/>
    <w:rsid w:val="007E1DC5"/>
    <w:rsid w:val="00857E0F"/>
    <w:rsid w:val="00860B79"/>
    <w:rsid w:val="00894586"/>
    <w:rsid w:val="008A17DF"/>
    <w:rsid w:val="008C116E"/>
    <w:rsid w:val="008C19C2"/>
    <w:rsid w:val="008F2E0F"/>
    <w:rsid w:val="00952A2B"/>
    <w:rsid w:val="00994273"/>
    <w:rsid w:val="00996DEA"/>
    <w:rsid w:val="009A19E3"/>
    <w:rsid w:val="009F38DB"/>
    <w:rsid w:val="00A02B9A"/>
    <w:rsid w:val="00A15D95"/>
    <w:rsid w:val="00A34DFD"/>
    <w:rsid w:val="00AA0FC1"/>
    <w:rsid w:val="00AB2B1B"/>
    <w:rsid w:val="00AE36F0"/>
    <w:rsid w:val="00B02D5D"/>
    <w:rsid w:val="00B1199B"/>
    <w:rsid w:val="00B26E53"/>
    <w:rsid w:val="00B83385"/>
    <w:rsid w:val="00B84B51"/>
    <w:rsid w:val="00BE1E04"/>
    <w:rsid w:val="00BF6ED0"/>
    <w:rsid w:val="00C1509D"/>
    <w:rsid w:val="00C15235"/>
    <w:rsid w:val="00C33644"/>
    <w:rsid w:val="00C419D6"/>
    <w:rsid w:val="00C65B41"/>
    <w:rsid w:val="00C72946"/>
    <w:rsid w:val="00C82005"/>
    <w:rsid w:val="00CB23B5"/>
    <w:rsid w:val="00CC71B6"/>
    <w:rsid w:val="00CD0A74"/>
    <w:rsid w:val="00CD75DB"/>
    <w:rsid w:val="00CF5445"/>
    <w:rsid w:val="00CF5B72"/>
    <w:rsid w:val="00D14DAC"/>
    <w:rsid w:val="00D63EC5"/>
    <w:rsid w:val="00D95AB6"/>
    <w:rsid w:val="00D978DC"/>
    <w:rsid w:val="00DA7176"/>
    <w:rsid w:val="00E0455A"/>
    <w:rsid w:val="00E15166"/>
    <w:rsid w:val="00E33364"/>
    <w:rsid w:val="00E812A7"/>
    <w:rsid w:val="00E83892"/>
    <w:rsid w:val="00EA6B86"/>
    <w:rsid w:val="00EF231F"/>
    <w:rsid w:val="00EF5532"/>
    <w:rsid w:val="00F06D5B"/>
    <w:rsid w:val="00F34E87"/>
    <w:rsid w:val="00F55462"/>
    <w:rsid w:val="00F61DC6"/>
    <w:rsid w:val="00FC54A6"/>
    <w:rsid w:val="00FD0E72"/>
    <w:rsid w:val="00FF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9A3AA7B"/>
  <w15:chartTrackingRefBased/>
  <w15:docId w15:val="{5FE07156-68BB-428F-86AC-C9419A9D0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378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6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3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41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WesternArable\Application%20Data\Microsoft\Templates\Saleinv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Saleinv</Template>
  <TotalTime>4057</TotalTime>
  <Pages>2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</vt:lpstr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</dc:title>
  <dc:subject/>
  <dc:creator>WesternArable</dc:creator>
  <cp:keywords/>
  <dc:description/>
  <cp:lastModifiedBy>Maksimilian Ramanets</cp:lastModifiedBy>
  <cp:revision>20</cp:revision>
  <dcterms:created xsi:type="dcterms:W3CDTF">2026-04-30T12:10:00Z</dcterms:created>
  <dcterms:modified xsi:type="dcterms:W3CDTF">2026-05-07T07:54:00Z</dcterms:modified>
</cp:coreProperties>
</file>