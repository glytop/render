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1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0"/>
        <w:gridCol w:w="5420"/>
      </w:tblGrid>
      <w:tr w:rsidR="0081709E" w14:paraId="3A8382A8" w14:textId="77777777" w:rsidTr="004C47F6">
        <w:trPr>
          <w:trHeight w:val="1703"/>
        </w:trPr>
        <w:tc>
          <w:tcPr>
            <w:tcW w:w="5508" w:type="dxa"/>
          </w:tcPr>
          <w:p w14:paraId="4B8E92EB" w14:textId="77777777" w:rsidR="0081709E" w:rsidRPr="00857372" w:rsidRDefault="0081709E" w:rsidP="004C47F6">
            <w:pPr>
              <w:ind w:firstLine="1418"/>
              <w:rPr>
                <w:b/>
              </w:rPr>
            </w:pPr>
          </w:p>
        </w:tc>
        <w:tc>
          <w:tcPr>
            <w:tcW w:w="5508" w:type="dxa"/>
          </w:tcPr>
          <w:tbl>
            <w:tblPr>
              <w:tblpPr w:leftFromText="180" w:rightFromText="180" w:vertAnchor="page" w:horzAnchor="margin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773"/>
              <w:gridCol w:w="3421"/>
            </w:tblGrid>
            <w:tr w:rsidR="0081709E" w:rsidRPr="00857372" w14:paraId="347DFA4B" w14:textId="77777777" w:rsidTr="00C46CBE">
              <w:trPr>
                <w:trHeight w:val="556"/>
              </w:trPr>
              <w:tc>
                <w:tcPr>
                  <w:tcW w:w="1790" w:type="dxa"/>
                </w:tcPr>
                <w:p w14:paraId="37A720AE" w14:textId="77777777" w:rsidR="0081709E" w:rsidRPr="00857372" w:rsidRDefault="0081709E" w:rsidP="004C47F6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857372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Sales Invoice No: </w:t>
                  </w:r>
                </w:p>
              </w:tc>
              <w:tc>
                <w:tcPr>
                  <w:tcW w:w="3492" w:type="dxa"/>
                </w:tcPr>
                <w:p w14:paraId="219D8EDA" w14:textId="77777777" w:rsidR="0081709E" w:rsidRPr="00857372" w:rsidRDefault="0081709E" w:rsidP="004C47F6">
                  <w:pPr>
                    <w:widowControl w:val="0"/>
                    <w:tabs>
                      <w:tab w:val="center" w:pos="2048"/>
                    </w:tabs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b/>
                    </w:rPr>
                  </w:pPr>
                </w:p>
              </w:tc>
            </w:tr>
            <w:tr w:rsidR="0081709E" w:rsidRPr="00857372" w14:paraId="24836260" w14:textId="77777777" w:rsidTr="00C46CBE">
              <w:trPr>
                <w:trHeight w:val="258"/>
              </w:trPr>
              <w:tc>
                <w:tcPr>
                  <w:tcW w:w="1790" w:type="dxa"/>
                </w:tcPr>
                <w:p w14:paraId="5FF7D275" w14:textId="77777777" w:rsidR="0081709E" w:rsidRPr="00857372" w:rsidRDefault="0081709E" w:rsidP="004C47F6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857372">
                    <w:rPr>
                      <w:rFonts w:ascii="Courier New" w:hAnsi="Courier New" w:cs="Courier New"/>
                      <w:sz w:val="22"/>
                      <w:szCs w:val="22"/>
                    </w:rPr>
                    <w:t xml:space="preserve">V.A.T. No:  </w:t>
                  </w:r>
                </w:p>
                <w:p w14:paraId="4151A9B8" w14:textId="77777777" w:rsidR="0081709E" w:rsidRPr="00857372" w:rsidRDefault="0081709E" w:rsidP="004C47F6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</w:p>
              </w:tc>
              <w:tc>
                <w:tcPr>
                  <w:tcW w:w="3492" w:type="dxa"/>
                </w:tcPr>
                <w:p w14:paraId="74E8E22A" w14:textId="77777777" w:rsidR="0081709E" w:rsidRPr="00857372" w:rsidRDefault="0081709E" w:rsidP="004C47F6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857372">
                    <w:rPr>
                      <w:rFonts w:ascii="Courier New" w:hAnsi="Courier New" w:cs="Courier New"/>
                      <w:sz w:val="22"/>
                      <w:szCs w:val="22"/>
                    </w:rPr>
                    <w:t>618 1972 25</w:t>
                  </w:r>
                </w:p>
                <w:p w14:paraId="25395BCC" w14:textId="77777777" w:rsidR="0081709E" w:rsidRPr="00857372" w:rsidRDefault="0081709E" w:rsidP="004C47F6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</w:p>
              </w:tc>
            </w:tr>
            <w:tr w:rsidR="0081709E" w:rsidRPr="00857372" w14:paraId="454EB7D7" w14:textId="77777777" w:rsidTr="00C46CBE">
              <w:trPr>
                <w:trHeight w:val="614"/>
              </w:trPr>
              <w:tc>
                <w:tcPr>
                  <w:tcW w:w="1790" w:type="dxa"/>
                </w:tcPr>
                <w:p w14:paraId="5F61B85E" w14:textId="77777777" w:rsidR="0081709E" w:rsidRPr="00857372" w:rsidRDefault="0081709E" w:rsidP="004C47F6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  <w:r w:rsidRPr="00857372">
                    <w:rPr>
                      <w:rFonts w:ascii="Courier New" w:hAnsi="Courier New" w:cs="Courier New"/>
                      <w:sz w:val="22"/>
                      <w:szCs w:val="22"/>
                    </w:rPr>
                    <w:t>Account No:</w:t>
                  </w:r>
                </w:p>
              </w:tc>
              <w:tc>
                <w:tcPr>
                  <w:tcW w:w="3492" w:type="dxa"/>
                </w:tcPr>
                <w:p w14:paraId="42EAD088" w14:textId="77777777" w:rsidR="0081709E" w:rsidRPr="00857372" w:rsidRDefault="0081709E" w:rsidP="004C47F6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sz w:val="22"/>
                      <w:szCs w:val="22"/>
                    </w:rPr>
                  </w:pPr>
                </w:p>
              </w:tc>
            </w:tr>
          </w:tbl>
          <w:p w14:paraId="77EF830D" w14:textId="77777777" w:rsidR="0081709E" w:rsidRDefault="0081709E" w:rsidP="004C47F6"/>
        </w:tc>
      </w:tr>
    </w:tbl>
    <w:p w14:paraId="62384776" w14:textId="056BADDD" w:rsidR="00764825" w:rsidRDefault="00A1104B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D8090F" wp14:editId="79C493EC">
                <wp:simplePos x="0" y="0"/>
                <wp:positionH relativeFrom="column">
                  <wp:posOffset>3872230</wp:posOffset>
                </wp:positionH>
                <wp:positionV relativeFrom="paragraph">
                  <wp:posOffset>-2140585</wp:posOffset>
                </wp:positionV>
                <wp:extent cx="3054985" cy="1305560"/>
                <wp:effectExtent l="0" t="0" r="0" b="889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4985" cy="1305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633AD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Western Arable Services Ltd</w:t>
                            </w:r>
                          </w:p>
                          <w:p w14:paraId="1BF94BF7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The Grainstore</w:t>
                            </w:r>
                          </w:p>
                          <w:p w14:paraId="45E40D95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Cursey Lane</w:t>
                            </w:r>
                          </w:p>
                          <w:p w14:paraId="58E9F893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Elmstone Hardwicke</w:t>
                            </w:r>
                          </w:p>
                          <w:p w14:paraId="22F20B60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Cheltenham</w:t>
                            </w:r>
                          </w:p>
                          <w:p w14:paraId="3AAB31E6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Glos</w:t>
                            </w:r>
                          </w:p>
                          <w:p w14:paraId="54A61E18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GL51 9TF</w:t>
                            </w:r>
                          </w:p>
                          <w:p w14:paraId="03DD5AE2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</w:p>
                          <w:p w14:paraId="5DF4539C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Telephone: 01242 680414</w:t>
                            </w:r>
                          </w:p>
                          <w:p w14:paraId="01387AC4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Fax: 01242 680206</w:t>
                            </w:r>
                          </w:p>
                          <w:p w14:paraId="6ECA64AD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</w:p>
                          <w:p w14:paraId="658538E2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Email: mail@westernarable.co.uk</w:t>
                            </w:r>
                          </w:p>
                          <w:p w14:paraId="42E41B08" w14:textId="77777777" w:rsidR="00267298" w:rsidRPr="005D6B63" w:rsidRDefault="00267298" w:rsidP="00267298">
                            <w:pPr>
                              <w:pStyle w:val="NoSpacing"/>
                              <w:jc w:val="right"/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</w:pPr>
                            <w:r w:rsidRPr="005D6B63">
                              <w:rPr>
                                <w:rFonts w:ascii="Arial" w:hAnsi="Arial" w:cs="Arial"/>
                                <w:b/>
                                <w:sz w:val="13"/>
                                <w:szCs w:val="13"/>
                              </w:rPr>
                              <w:t>Web: www.westernarable.co.uk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809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9pt;margin-top:-168.55pt;width:240.55pt;height:102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" strokecolor="window">
                <v:textbox>
                  <w:txbxContent>
                    <w:p w14:paraId="2F0633AD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Western Arable Services Ltd</w:t>
                      </w:r>
                    </w:p>
                    <w:p w14:paraId="1BF94BF7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The Grainstore</w:t>
                      </w:r>
                    </w:p>
                    <w:p w14:paraId="45E40D95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Cursey Lane</w:t>
                      </w:r>
                    </w:p>
                    <w:p w14:paraId="58E9F893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Elmstone Hardwicke</w:t>
                      </w:r>
                    </w:p>
                    <w:p w14:paraId="22F20B60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Cheltenham</w:t>
                      </w:r>
                    </w:p>
                    <w:p w14:paraId="3AAB31E6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Glos</w:t>
                      </w:r>
                    </w:p>
                    <w:p w14:paraId="54A61E18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GL51 9TF</w:t>
                      </w:r>
                    </w:p>
                    <w:p w14:paraId="03DD5AE2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</w:p>
                    <w:p w14:paraId="5DF4539C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Telephone: 01242 680414</w:t>
                      </w:r>
                    </w:p>
                    <w:p w14:paraId="01387AC4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Fax: 01242 680206</w:t>
                      </w:r>
                    </w:p>
                    <w:p w14:paraId="6ECA64AD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</w:p>
                    <w:p w14:paraId="658538E2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Email: mail@westernarable.co.uk</w:t>
                      </w:r>
                    </w:p>
                    <w:p w14:paraId="42E41B08" w14:textId="77777777" w:rsidR="00267298" w:rsidRPr="005D6B63" w:rsidRDefault="00267298" w:rsidP="00267298">
                      <w:pPr>
                        <w:pStyle w:val="NoSpacing"/>
                        <w:jc w:val="right"/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</w:pPr>
                      <w:r w:rsidRPr="005D6B63">
                        <w:rPr>
                          <w:rFonts w:ascii="Arial" w:hAnsi="Arial" w:cs="Arial"/>
                          <w:b/>
                          <w:sz w:val="13"/>
                          <w:szCs w:val="13"/>
                        </w:rPr>
                        <w:t>Web: www.westernarable.co.uk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78E035AD" wp14:editId="640DB371">
            <wp:simplePos x="0" y="0"/>
            <wp:positionH relativeFrom="margin">
              <wp:posOffset>4191635</wp:posOffset>
            </wp:positionH>
            <wp:positionV relativeFrom="margin">
              <wp:posOffset>-2334895</wp:posOffset>
            </wp:positionV>
            <wp:extent cx="2657475" cy="19431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4C7814A6" wp14:editId="30F7E457">
            <wp:simplePos x="0" y="0"/>
            <wp:positionH relativeFrom="column">
              <wp:posOffset>-68580</wp:posOffset>
            </wp:positionH>
            <wp:positionV relativeFrom="paragraph">
              <wp:posOffset>-2334895</wp:posOffset>
            </wp:positionV>
            <wp:extent cx="2049780" cy="8001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A714E" w14:textId="77777777" w:rsidR="005917C0" w:rsidRDefault="005917C0"/>
    <w:p w14:paraId="25798558" w14:textId="77777777" w:rsidR="000378B8" w:rsidRDefault="000378B8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417"/>
        <w:gridCol w:w="613"/>
        <w:gridCol w:w="1088"/>
        <w:gridCol w:w="2126"/>
        <w:gridCol w:w="1843"/>
      </w:tblGrid>
      <w:tr w:rsidR="006F1BA0" w:rsidRPr="00857372" w14:paraId="757DB365" w14:textId="77777777" w:rsidTr="00857372">
        <w:tc>
          <w:tcPr>
            <w:tcW w:w="1668" w:type="dxa"/>
          </w:tcPr>
          <w:p w14:paraId="41FD49CD" w14:textId="77777777" w:rsidR="006F1BA0" w:rsidRPr="00857372" w:rsidRDefault="006F1BA0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Buyers Ref</w:t>
            </w:r>
          </w:p>
        </w:tc>
        <w:tc>
          <w:tcPr>
            <w:tcW w:w="1417" w:type="dxa"/>
          </w:tcPr>
          <w:p w14:paraId="2D05063B" w14:textId="77777777" w:rsidR="006F1BA0" w:rsidRPr="00857372" w:rsidRDefault="006F1BA0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613" w:type="dxa"/>
          </w:tcPr>
          <w:p w14:paraId="34CCC739" w14:textId="77777777" w:rsidR="006F1BA0" w:rsidRPr="00857372" w:rsidRDefault="006F1BA0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M/S</w:t>
            </w:r>
          </w:p>
        </w:tc>
        <w:tc>
          <w:tcPr>
            <w:tcW w:w="1088" w:type="dxa"/>
          </w:tcPr>
          <w:p w14:paraId="2F039B9E" w14:textId="77777777" w:rsidR="006F1BA0" w:rsidRPr="00857372" w:rsidRDefault="006F1BA0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875C1EF" w14:textId="77777777" w:rsidR="006F1BA0" w:rsidRPr="00857372" w:rsidRDefault="006F1BA0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Date/Tax Point</w:t>
            </w:r>
          </w:p>
        </w:tc>
        <w:tc>
          <w:tcPr>
            <w:tcW w:w="1843" w:type="dxa"/>
          </w:tcPr>
          <w:p w14:paraId="189DB6E2" w14:textId="77777777" w:rsidR="006F1BA0" w:rsidRPr="00857372" w:rsidRDefault="006F1BA0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72582BD7" w14:textId="77777777" w:rsidR="00CF5445" w:rsidRPr="00C33644" w:rsidRDefault="00CF5445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p w14:paraId="3B96C494" w14:textId="77777777" w:rsidR="00CF5445" w:rsidRPr="00C33644" w:rsidRDefault="00CF5445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33644">
        <w:rPr>
          <w:rFonts w:ascii="Courier New" w:hAnsi="Courier New" w:cs="Courier New"/>
          <w:sz w:val="22"/>
          <w:szCs w:val="22"/>
        </w:rPr>
        <w:t>_________________________________________________________________________________</w:t>
      </w:r>
    </w:p>
    <w:p w14:paraId="220023C8" w14:textId="77777777" w:rsidR="00CF5445" w:rsidRPr="00C33644" w:rsidRDefault="00CF5445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tbl>
      <w:tblPr>
        <w:tblpPr w:leftFromText="180" w:rightFromText="180" w:vertAnchor="text" w:horzAnchor="margin" w:tblpY="-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417"/>
        <w:gridCol w:w="992"/>
        <w:gridCol w:w="2552"/>
        <w:gridCol w:w="1417"/>
        <w:gridCol w:w="1134"/>
        <w:gridCol w:w="1418"/>
      </w:tblGrid>
      <w:tr w:rsidR="008C19C2" w:rsidRPr="00857372" w14:paraId="0BF77883" w14:textId="77777777" w:rsidTr="00827C0C">
        <w:tc>
          <w:tcPr>
            <w:tcW w:w="1668" w:type="dxa"/>
          </w:tcPr>
          <w:p w14:paraId="7A69641A" w14:textId="77777777" w:rsidR="008C19C2" w:rsidRPr="00857372" w:rsidRDefault="008C19C2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Delivery Date</w:t>
            </w:r>
          </w:p>
        </w:tc>
        <w:tc>
          <w:tcPr>
            <w:tcW w:w="1417" w:type="dxa"/>
          </w:tcPr>
          <w:p w14:paraId="38323F58" w14:textId="77777777" w:rsidR="008C19C2" w:rsidRPr="00857372" w:rsidRDefault="008C19C2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Quantity</w:t>
            </w:r>
          </w:p>
        </w:tc>
        <w:tc>
          <w:tcPr>
            <w:tcW w:w="992" w:type="dxa"/>
          </w:tcPr>
          <w:p w14:paraId="7AB4DD38" w14:textId="77777777" w:rsidR="008C19C2" w:rsidRPr="00857372" w:rsidRDefault="008C19C2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Code</w:t>
            </w:r>
          </w:p>
        </w:tc>
        <w:tc>
          <w:tcPr>
            <w:tcW w:w="2552" w:type="dxa"/>
          </w:tcPr>
          <w:p w14:paraId="0797ADC6" w14:textId="77777777" w:rsidR="008C19C2" w:rsidRPr="00857372" w:rsidRDefault="008C19C2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Description</w:t>
            </w:r>
          </w:p>
        </w:tc>
        <w:tc>
          <w:tcPr>
            <w:tcW w:w="1417" w:type="dxa"/>
          </w:tcPr>
          <w:p w14:paraId="60F2454B" w14:textId="77777777" w:rsidR="008C19C2" w:rsidRPr="00857372" w:rsidRDefault="008C19C2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Unit Price</w:t>
            </w:r>
          </w:p>
        </w:tc>
        <w:tc>
          <w:tcPr>
            <w:tcW w:w="1134" w:type="dxa"/>
          </w:tcPr>
          <w:p w14:paraId="49592935" w14:textId="77777777" w:rsidR="008C19C2" w:rsidRPr="00857372" w:rsidRDefault="008C19C2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VAT%</w:t>
            </w:r>
          </w:p>
        </w:tc>
        <w:tc>
          <w:tcPr>
            <w:tcW w:w="1418" w:type="dxa"/>
          </w:tcPr>
          <w:p w14:paraId="7C8EC3B9" w14:textId="77777777" w:rsidR="008C19C2" w:rsidRPr="00857372" w:rsidRDefault="008C19C2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sz w:val="22"/>
                <w:szCs w:val="22"/>
              </w:rPr>
              <w:t>£  P</w:t>
            </w:r>
          </w:p>
        </w:tc>
      </w:tr>
    </w:tbl>
    <w:p w14:paraId="2FD6E713" w14:textId="77777777" w:rsidR="00CF5445" w:rsidRPr="00C33644" w:rsidRDefault="00CF5445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</w:p>
    <w:p w14:paraId="626B8131" w14:textId="77777777" w:rsidR="00CF5445" w:rsidRPr="00C33644" w:rsidRDefault="00CF5445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33644">
        <w:rPr>
          <w:rFonts w:ascii="Courier New" w:hAnsi="Courier New" w:cs="Courier New"/>
          <w:sz w:val="22"/>
          <w:szCs w:val="22"/>
        </w:rPr>
        <w:t>_________________________________________________________________________________</w:t>
      </w:r>
    </w:p>
    <w:p w14:paraId="514824F8" w14:textId="77777777" w:rsidR="00CF5445" w:rsidRPr="00C33644" w:rsidRDefault="00CF5445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8"/>
        <w:gridCol w:w="1405"/>
        <w:gridCol w:w="5103"/>
        <w:gridCol w:w="1418"/>
        <w:gridCol w:w="1276"/>
      </w:tblGrid>
      <w:tr w:rsidR="00B26E53" w14:paraId="391D644A" w14:textId="77777777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1538" w:type="dxa"/>
          </w:tcPr>
          <w:p w14:paraId="57BF14B6" w14:textId="77777777" w:rsidR="00B26E53" w:rsidRPr="00C33644" w:rsidRDefault="00B26E53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</w:t>
            </w:r>
            <w:r w:rsidRPr="00C33644">
              <w:rPr>
                <w:rFonts w:ascii="Courier New" w:hAnsi="Courier New" w:cs="Courier New"/>
                <w:sz w:val="22"/>
                <w:szCs w:val="22"/>
              </w:rPr>
              <w:t>Total</w:t>
            </w:r>
          </w:p>
        </w:tc>
        <w:tc>
          <w:tcPr>
            <w:tcW w:w="1405" w:type="dxa"/>
          </w:tcPr>
          <w:p w14:paraId="588A630E" w14:textId="77777777" w:rsidR="00B26E53" w:rsidRDefault="00B26E53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  <w:shd w:val="clear" w:color="auto" w:fill="auto"/>
          </w:tcPr>
          <w:p w14:paraId="5007013A" w14:textId="77777777" w:rsidR="00B26E53" w:rsidRDefault="00B26E53">
            <w:pPr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    </w:t>
            </w:r>
            <w:r w:rsidR="0071124B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     </w:t>
            </w:r>
          </w:p>
        </w:tc>
        <w:tc>
          <w:tcPr>
            <w:tcW w:w="1418" w:type="dxa"/>
          </w:tcPr>
          <w:p w14:paraId="37C6F28D" w14:textId="77777777" w:rsidR="00B26E53" w:rsidRPr="00C33644" w:rsidRDefault="00B26E53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C33644">
              <w:rPr>
                <w:rFonts w:ascii="Courier New" w:hAnsi="Courier New" w:cs="Courier New"/>
                <w:sz w:val="22"/>
                <w:szCs w:val="22"/>
              </w:rPr>
              <w:t>VAT</w:t>
            </w:r>
          </w:p>
        </w:tc>
        <w:tc>
          <w:tcPr>
            <w:tcW w:w="1276" w:type="dxa"/>
            <w:shd w:val="clear" w:color="auto" w:fill="auto"/>
          </w:tcPr>
          <w:p w14:paraId="6653D4F3" w14:textId="77777777" w:rsidR="00B26E53" w:rsidRDefault="00B26E53">
            <w:pPr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</w:tbl>
    <w:p w14:paraId="379D47F2" w14:textId="77777777" w:rsidR="00787E33" w:rsidRDefault="00787E33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36"/>
        <w:gridCol w:w="1984"/>
        <w:gridCol w:w="3402"/>
        <w:gridCol w:w="1559"/>
      </w:tblGrid>
      <w:tr w:rsidR="00787E33" w:rsidRPr="00857372" w14:paraId="3057AD41" w14:textId="77777777" w:rsidTr="00857372">
        <w:trPr>
          <w:trHeight w:val="287"/>
        </w:trPr>
        <w:tc>
          <w:tcPr>
            <w:tcW w:w="3936" w:type="dxa"/>
          </w:tcPr>
          <w:p w14:paraId="27DDD952" w14:textId="77777777" w:rsidR="00787E33" w:rsidRPr="00857372" w:rsidRDefault="00787E33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b/>
                <w:sz w:val="22"/>
                <w:szCs w:val="22"/>
              </w:rPr>
              <w:t>PAYMENT DUE IN OUR OFFICE BY</w:t>
            </w:r>
          </w:p>
        </w:tc>
        <w:tc>
          <w:tcPr>
            <w:tcW w:w="1984" w:type="dxa"/>
          </w:tcPr>
          <w:p w14:paraId="04E6E06E" w14:textId="77777777" w:rsidR="00787E33" w:rsidRPr="00857372" w:rsidRDefault="00787E33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p w14:paraId="283C93EF" w14:textId="77777777" w:rsidR="00787E33" w:rsidRPr="00857372" w:rsidRDefault="00577647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857372">
              <w:rPr>
                <w:rFonts w:ascii="Courier New" w:hAnsi="Courier New" w:cs="Courier New"/>
                <w:b/>
                <w:sz w:val="22"/>
                <w:szCs w:val="22"/>
              </w:rPr>
              <w:t xml:space="preserve">       </w:t>
            </w:r>
            <w:r w:rsidR="00787E33" w:rsidRPr="00857372">
              <w:rPr>
                <w:rFonts w:ascii="Courier New" w:hAnsi="Courier New" w:cs="Courier New"/>
                <w:b/>
                <w:sz w:val="22"/>
                <w:szCs w:val="22"/>
              </w:rPr>
              <w:t xml:space="preserve">TOTAL AMOUNT DUE    </w:t>
            </w:r>
          </w:p>
        </w:tc>
        <w:tc>
          <w:tcPr>
            <w:tcW w:w="1559" w:type="dxa"/>
          </w:tcPr>
          <w:p w14:paraId="3704059A" w14:textId="77777777" w:rsidR="00787E33" w:rsidRPr="00857372" w:rsidRDefault="00787E33" w:rsidP="00857372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2"/>
                <w:szCs w:val="22"/>
              </w:rPr>
            </w:pPr>
          </w:p>
        </w:tc>
      </w:tr>
    </w:tbl>
    <w:p w14:paraId="2E9E54F4" w14:textId="77777777" w:rsidR="00CF5445" w:rsidRDefault="00156C7A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If you wish to pay us by</w:t>
      </w:r>
      <w:r w:rsidR="00294B8F">
        <w:rPr>
          <w:rFonts w:ascii="Courier New" w:hAnsi="Courier New" w:cs="Courier New"/>
          <w:sz w:val="22"/>
          <w:szCs w:val="22"/>
        </w:rPr>
        <w:t xml:space="preserve"> BACS:</w:t>
      </w:r>
    </w:p>
    <w:p w14:paraId="0B2DF347" w14:textId="77777777" w:rsidR="00294B8F" w:rsidRDefault="00294B8F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Bank Details: Nat West, Sort Code: 60-09-02, Account No: 69415285</w:t>
      </w:r>
    </w:p>
    <w:p w14:paraId="7CDAAE13" w14:textId="77777777" w:rsidR="00CF5445" w:rsidRPr="00C33644" w:rsidRDefault="00CF5445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  <w:r w:rsidRPr="00C33644">
        <w:rPr>
          <w:rFonts w:ascii="Courier New" w:hAnsi="Courier New" w:cs="Courier New"/>
          <w:sz w:val="22"/>
          <w:szCs w:val="22"/>
        </w:rPr>
        <w:t xml:space="preserve">In the event of payment becoming overdue interest will be charged on the invoice price at the compound rate of 3% per </w:t>
      </w:r>
      <w:r w:rsidR="00354747" w:rsidRPr="00C33644">
        <w:rPr>
          <w:rFonts w:ascii="Courier New" w:hAnsi="Courier New" w:cs="Courier New"/>
          <w:sz w:val="22"/>
          <w:szCs w:val="22"/>
        </w:rPr>
        <w:t>calendar</w:t>
      </w:r>
      <w:r w:rsidRPr="00C33644">
        <w:rPr>
          <w:rFonts w:ascii="Courier New" w:hAnsi="Courier New" w:cs="Courier New"/>
          <w:sz w:val="22"/>
          <w:szCs w:val="22"/>
        </w:rPr>
        <w:t xml:space="preserve"> month above </w:t>
      </w:r>
      <w:r w:rsidR="00072D07">
        <w:rPr>
          <w:rFonts w:ascii="Courier New" w:hAnsi="Courier New" w:cs="Courier New"/>
          <w:sz w:val="22"/>
          <w:szCs w:val="22"/>
        </w:rPr>
        <w:t>Nat West</w:t>
      </w:r>
      <w:r w:rsidRPr="00C33644">
        <w:rPr>
          <w:rFonts w:ascii="Courier New" w:hAnsi="Courier New" w:cs="Courier New"/>
          <w:sz w:val="22"/>
          <w:szCs w:val="22"/>
        </w:rPr>
        <w:t xml:space="preserve"> rate calculated on a daily basis until final payment.</w:t>
      </w:r>
      <w:r w:rsidR="00852493">
        <w:rPr>
          <w:rFonts w:ascii="Courier New" w:hAnsi="Courier New" w:cs="Courier New"/>
          <w:sz w:val="22"/>
          <w:szCs w:val="22"/>
        </w:rPr>
        <w:t xml:space="preserve"> </w:t>
      </w:r>
      <w:r w:rsidRPr="00C33644">
        <w:rPr>
          <w:rFonts w:ascii="Courier New" w:hAnsi="Courier New" w:cs="Courier New"/>
          <w:sz w:val="22"/>
          <w:szCs w:val="22"/>
        </w:rPr>
        <w:t xml:space="preserve">Ownership </w:t>
      </w:r>
      <w:r w:rsidR="00C72946" w:rsidRPr="00C33644">
        <w:rPr>
          <w:rFonts w:ascii="Courier New" w:hAnsi="Courier New" w:cs="Courier New"/>
          <w:sz w:val="22"/>
          <w:szCs w:val="22"/>
        </w:rPr>
        <w:t>of the</w:t>
      </w:r>
      <w:r w:rsidRPr="00C33644">
        <w:rPr>
          <w:rFonts w:ascii="Courier New" w:hAnsi="Courier New" w:cs="Courier New"/>
          <w:sz w:val="22"/>
          <w:szCs w:val="22"/>
        </w:rPr>
        <w:t xml:space="preserve"> goods will not pass to buyers until payment is received in full.</w:t>
      </w:r>
    </w:p>
    <w:p w14:paraId="6C551373" w14:textId="77777777" w:rsidR="00CF5445" w:rsidRDefault="00CF5445">
      <w:pPr>
        <w:widowControl w:val="0"/>
        <w:autoSpaceDE w:val="0"/>
        <w:autoSpaceDN w:val="0"/>
        <w:adjustRightInd w:val="0"/>
      </w:pPr>
      <w:r w:rsidRPr="00C33644">
        <w:rPr>
          <w:rFonts w:ascii="Courier New" w:hAnsi="Courier New" w:cs="Courier New"/>
          <w:sz w:val="22"/>
          <w:szCs w:val="22"/>
        </w:rPr>
        <w:t>E &amp; O.E</w:t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</w:r>
      <w:r w:rsidRPr="00C33644">
        <w:rPr>
          <w:rFonts w:ascii="Courier New" w:hAnsi="Courier New" w:cs="Courier New"/>
          <w:sz w:val="22"/>
          <w:szCs w:val="22"/>
        </w:rPr>
        <w:tab/>
        <w:t>QF2508/07/97</w:t>
      </w:r>
    </w:p>
    <w:sectPr w:rsidR="00CF5445" w:rsidSect="005D6B63">
      <w:pgSz w:w="12240" w:h="15840"/>
      <w:pgMar w:top="3671" w:right="720" w:bottom="1440" w:left="720" w:header="720" w:footer="107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D9D54" w14:textId="77777777" w:rsidR="0079077B" w:rsidRDefault="0079077B" w:rsidP="00267298">
      <w:r>
        <w:separator/>
      </w:r>
    </w:p>
  </w:endnote>
  <w:endnote w:type="continuationSeparator" w:id="0">
    <w:p w14:paraId="5A40F380" w14:textId="77777777" w:rsidR="0079077B" w:rsidRDefault="0079077B" w:rsidP="00267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618EF" w14:textId="77777777" w:rsidR="0079077B" w:rsidRDefault="0079077B" w:rsidP="00267298">
      <w:r>
        <w:separator/>
      </w:r>
    </w:p>
  </w:footnote>
  <w:footnote w:type="continuationSeparator" w:id="0">
    <w:p w14:paraId="5EE6E13C" w14:textId="77777777" w:rsidR="0079077B" w:rsidRDefault="0079077B" w:rsidP="00267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45"/>
    <w:rsid w:val="000378B8"/>
    <w:rsid w:val="00065DD2"/>
    <w:rsid w:val="00072D07"/>
    <w:rsid w:val="000914A1"/>
    <w:rsid w:val="000A74A0"/>
    <w:rsid w:val="000F4FF0"/>
    <w:rsid w:val="001137FE"/>
    <w:rsid w:val="00156C7A"/>
    <w:rsid w:val="001756B7"/>
    <w:rsid w:val="001D4ED0"/>
    <w:rsid w:val="001F6E35"/>
    <w:rsid w:val="002511E3"/>
    <w:rsid w:val="00257AA0"/>
    <w:rsid w:val="00267298"/>
    <w:rsid w:val="00294B8F"/>
    <w:rsid w:val="002D1C6D"/>
    <w:rsid w:val="002F6629"/>
    <w:rsid w:val="00354747"/>
    <w:rsid w:val="003B60CB"/>
    <w:rsid w:val="003C088F"/>
    <w:rsid w:val="003F54D1"/>
    <w:rsid w:val="00400C8B"/>
    <w:rsid w:val="00402F30"/>
    <w:rsid w:val="00415EE8"/>
    <w:rsid w:val="00473FBD"/>
    <w:rsid w:val="004751E1"/>
    <w:rsid w:val="00482B78"/>
    <w:rsid w:val="004C47F6"/>
    <w:rsid w:val="004F0D4B"/>
    <w:rsid w:val="005751E7"/>
    <w:rsid w:val="00577647"/>
    <w:rsid w:val="005917C0"/>
    <w:rsid w:val="00595927"/>
    <w:rsid w:val="005968BE"/>
    <w:rsid w:val="005D6B63"/>
    <w:rsid w:val="005D6F62"/>
    <w:rsid w:val="005E32CF"/>
    <w:rsid w:val="00684E76"/>
    <w:rsid w:val="006A2529"/>
    <w:rsid w:val="006F1BA0"/>
    <w:rsid w:val="0071124B"/>
    <w:rsid w:val="00727150"/>
    <w:rsid w:val="00764825"/>
    <w:rsid w:val="00787E33"/>
    <w:rsid w:val="0079077B"/>
    <w:rsid w:val="007B50E6"/>
    <w:rsid w:val="007C515E"/>
    <w:rsid w:val="0081709E"/>
    <w:rsid w:val="00827C0C"/>
    <w:rsid w:val="00852493"/>
    <w:rsid w:val="00857372"/>
    <w:rsid w:val="008A17DF"/>
    <w:rsid w:val="008C19C2"/>
    <w:rsid w:val="00A1104B"/>
    <w:rsid w:val="00A2429F"/>
    <w:rsid w:val="00AD6FC7"/>
    <w:rsid w:val="00B1199B"/>
    <w:rsid w:val="00B26E53"/>
    <w:rsid w:val="00BF2860"/>
    <w:rsid w:val="00C33644"/>
    <w:rsid w:val="00C46CBE"/>
    <w:rsid w:val="00C72946"/>
    <w:rsid w:val="00C7773D"/>
    <w:rsid w:val="00C82005"/>
    <w:rsid w:val="00CA05DB"/>
    <w:rsid w:val="00CB23B5"/>
    <w:rsid w:val="00CC2133"/>
    <w:rsid w:val="00CF5445"/>
    <w:rsid w:val="00D14DAC"/>
    <w:rsid w:val="00DC1CBD"/>
    <w:rsid w:val="00E0455A"/>
    <w:rsid w:val="00E177D2"/>
    <w:rsid w:val="00E33364"/>
    <w:rsid w:val="00E41958"/>
    <w:rsid w:val="00E60172"/>
    <w:rsid w:val="00EB570D"/>
    <w:rsid w:val="00EF231F"/>
    <w:rsid w:val="00F132BB"/>
    <w:rsid w:val="00F34D73"/>
    <w:rsid w:val="00F35413"/>
    <w:rsid w:val="00FC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28BCC10"/>
  <w15:chartTrackingRefBased/>
  <w15:docId w15:val="{77AE8932-D9D3-435D-95CD-595B53BD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037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67298"/>
    <w:rPr>
      <w:rFonts w:ascii="Calibri" w:eastAsia="Calibri" w:hAnsi="Calibri"/>
      <w:sz w:val="22"/>
      <w:szCs w:val="22"/>
      <w:lang w:val="en-GB"/>
    </w:rPr>
  </w:style>
  <w:style w:type="paragraph" w:styleId="Header">
    <w:name w:val="header"/>
    <w:basedOn w:val="Normal"/>
    <w:link w:val="HeaderChar"/>
    <w:rsid w:val="0026729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267298"/>
    <w:rPr>
      <w:sz w:val="24"/>
      <w:szCs w:val="24"/>
    </w:rPr>
  </w:style>
  <w:style w:type="paragraph" w:styleId="Footer">
    <w:name w:val="footer"/>
    <w:basedOn w:val="Normal"/>
    <w:link w:val="FooterChar"/>
    <w:rsid w:val="0026729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672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esternArable\Application%20Data\Microsoft\Templates\Saleinv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E881E1-F010-47CF-A03A-A0DC0A4E0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Saleinv</Template>
  <TotalTime>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[</vt:lpstr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</dc:title>
  <dc:subject/>
  <dc:creator>WesternArable</dc:creator>
  <cp:keywords/>
  <dc:description/>
  <cp:lastModifiedBy>Maksimilian Ramanets</cp:lastModifiedBy>
  <cp:revision>2</cp:revision>
  <cp:lastPrinted>2011-11-17T09:00:00Z</cp:lastPrinted>
  <dcterms:created xsi:type="dcterms:W3CDTF">2026-04-30T12:10:00Z</dcterms:created>
  <dcterms:modified xsi:type="dcterms:W3CDTF">2026-04-30T12:10:00Z</dcterms:modified>
</cp:coreProperties>
</file>