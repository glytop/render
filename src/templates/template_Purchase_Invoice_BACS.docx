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604EA" w14:textId="4EAC7EDB" w:rsidR="000A7C0D" w:rsidRPr="00EE2E55" w:rsidRDefault="00463ADA" w:rsidP="000A7C0D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CDBDC" wp14:editId="5B2FE712">
                <wp:simplePos x="0" y="0"/>
                <wp:positionH relativeFrom="margin">
                  <wp:posOffset>2200275</wp:posOffset>
                </wp:positionH>
                <wp:positionV relativeFrom="paragraph">
                  <wp:posOffset>-1262380</wp:posOffset>
                </wp:positionV>
                <wp:extent cx="4895850" cy="17811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CC13E" w14:textId="77777777" w:rsidR="000A7C0D" w:rsidRPr="00890062" w:rsidRDefault="000A7C0D" w:rsidP="000A7C0D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1E2E2FFB" w14:textId="77777777" w:rsidR="000A7C0D" w:rsidRPr="00AF4903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  <w:r w:rsidRPr="00AF490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6CF37C75" w14:textId="77777777" w:rsidR="000A7C0D" w:rsidRPr="007B62E1" w:rsidRDefault="000A7C0D" w:rsidP="000A7C0D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3FA9142" w14:textId="77777777" w:rsidR="000A7C0D" w:rsidRPr="002E2697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EA37B73" w14:textId="77777777" w:rsidR="000A7C0D" w:rsidRPr="002E2697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0C3C8E2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031F9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21FE8BB3" w14:textId="23A3CBF3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="00C031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D4226C6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DD63E1E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031F9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F19C39E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6A723925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B073BD9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F8FD3E4" w14:textId="77777777" w:rsidR="000A7C0D" w:rsidRDefault="000A7C0D" w:rsidP="000A7C0D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6BC0A66B" w14:textId="77777777" w:rsidR="000A7C0D" w:rsidRPr="007B62E1" w:rsidRDefault="000A7C0D" w:rsidP="000A7C0D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CDB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3.25pt;margin-top:-99.4pt;width:385.5pt;height:1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" filled="f" stroked="f">
                <v:textbox>
                  <w:txbxContent>
                    <w:p w14:paraId="441CC13E" w14:textId="77777777" w:rsidR="000A7C0D" w:rsidRPr="00890062" w:rsidRDefault="000A7C0D" w:rsidP="000A7C0D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1E2E2FFB" w14:textId="77777777" w:rsidR="000A7C0D" w:rsidRPr="00AF4903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  <w:r w:rsidRPr="00AF490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6CF37C75" w14:textId="77777777" w:rsidR="000A7C0D" w:rsidRPr="007B62E1" w:rsidRDefault="000A7C0D" w:rsidP="000A7C0D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3FA9142" w14:textId="77777777" w:rsidR="000A7C0D" w:rsidRPr="002E2697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EA37B73" w14:textId="77777777" w:rsidR="000A7C0D" w:rsidRPr="002E2697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70C3C8E2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C031F9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Telephone: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21FE8BB3" w14:textId="23A3CBF3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="00C031F9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D4226C6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DD63E1E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C031F9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F19C39E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6A723925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B073BD9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F8FD3E4" w14:textId="77777777" w:rsidR="000A7C0D" w:rsidRDefault="000A7C0D" w:rsidP="000A7C0D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6BC0A66B" w14:textId="77777777" w:rsidR="000A7C0D" w:rsidRPr="007B62E1" w:rsidRDefault="000A7C0D" w:rsidP="000A7C0D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D7E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42EDA" wp14:editId="5206B4D4">
                <wp:simplePos x="0" y="0"/>
                <wp:positionH relativeFrom="column">
                  <wp:posOffset>-19050</wp:posOffset>
                </wp:positionH>
                <wp:positionV relativeFrom="paragraph">
                  <wp:posOffset>-1278890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CA0C9" w14:textId="77777777" w:rsidR="000A7C0D" w:rsidRDefault="000A7C0D" w:rsidP="000A7C0D"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2EDA" id="Text Box 4" o:spid="_x0000_s1027" type="#_x0000_t202" style="position:absolute;margin-left:-1.5pt;margin-top:-100.7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C5+ExvfAAAACgEAAA8AAABkcnMvZG93&#10;bnJldi54bWxMj8FOwzAQRO9I/QdrK3Fr7ZQmKiFOhUBcQZS2Ejc33iYR8TqK3Sb8PcsJTqPVjGbf&#10;FNvJdeKKQ2g9aUiWCgRS5W1LtYb9x8tiAyJEQ9Z0nlDDNwbYlrObwuTWj/SO112sBZdQyI2GJsY+&#10;lzJUDToTlr5HYu/sB2cin0Mt7WBGLnedXCmVSWda4g+N6fGpweprd3EaDq/nz+NavdXPLu1HPylJ&#10;7l5qfTufHh9ARJziXxh+8RkdSmY6+QvZIDoNizueEllXKlmD4ESWqBTESUOaZSDLQv6fUP4A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Ln4TG98AAAAKAQAADwAAAAAAAAAAAAAAAADB&#10;BAAAZHJzL2Rvd25yZXYueG1sUEsFBgAAAAAEAAQA8wAAAM0FAAAAAA==&#10;" filled="f" stroked="f">
                <v:textbox>
                  <w:txbxContent>
                    <w:p w14:paraId="732CA0C9" w14:textId="77777777" w:rsidR="000A7C0D" w:rsidRDefault="000A7C0D" w:rsidP="000A7C0D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56136FA7" w14:textId="77777777" w:rsidR="00752CE2" w:rsidRDefault="00752CE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5508"/>
      </w:tblGrid>
      <w:tr w:rsidR="00EE2E55" w:rsidRPr="006651FA" w14:paraId="08143CF6" w14:textId="77777777" w:rsidTr="003347A3">
        <w:trPr>
          <w:trHeight w:hRule="exact" w:val="3421"/>
        </w:trPr>
        <w:tc>
          <w:tcPr>
            <w:tcW w:w="5508" w:type="dxa"/>
          </w:tcPr>
          <w:p w14:paraId="76A3B23D" w14:textId="6FAED8DA" w:rsidR="005917C0" w:rsidRPr="006651FA" w:rsidRDefault="00EE2E55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bookmarkStart w:id="0" w:name="_Hlk229041826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r w:rsidR="002C08A9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Contract_Lookup__</w:t>
            </w:r>
            <w:proofErr w:type="gramStart"/>
            <w:r w:rsidR="002C08A9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c.Account</w:t>
            </w:r>
            <w:proofErr w:type="gramEnd"/>
            <w:r w:rsidR="002C08A9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__</w:t>
            </w:r>
            <w:proofErr w:type="spellStart"/>
            <w:r w:rsidR="002C08A9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c.Name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35FF499" w14:textId="77777777" w:rsidR="003347A3" w:rsidRPr="006651FA" w:rsidRDefault="003347A3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6843DA7" w14:textId="503A3068" w:rsidR="00EE2E55" w:rsidRPr="006651FA" w:rsidRDefault="00EE2E55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c.Grower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_Address__c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3D8551A" w14:textId="77777777" w:rsidR="003347A3" w:rsidRPr="00E34EA0" w:rsidRDefault="003347A3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5EF659" w14:textId="73378438" w:rsidR="00EE2E55" w:rsidRPr="006651FA" w:rsidRDefault="00EE2E55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c.Grower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_Post_Code__c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FE147B2" w14:textId="77777777" w:rsidR="003347A3" w:rsidRPr="00E34EA0" w:rsidRDefault="003347A3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AF486A" w14:textId="0D458A8F" w:rsidR="00EE2E55" w:rsidRPr="006651FA" w:rsidRDefault="00EE2E55" w:rsidP="003347A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c.Supplier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_VAT_Number__c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5508" w:type="dxa"/>
          </w:tcPr>
          <w:tbl>
            <w:tblPr>
              <w:tblpPr w:leftFromText="180" w:rightFromText="180" w:vertAnchor="page" w:horzAnchor="page" w:tblpXSpec="right" w:tblpY="1"/>
              <w:tblOverlap w:val="never"/>
              <w:tblW w:w="5545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340"/>
              <w:gridCol w:w="3205"/>
            </w:tblGrid>
            <w:tr w:rsidR="000412BC" w:rsidRPr="006651FA" w14:paraId="3AFA22B5" w14:textId="77777777" w:rsidTr="00E34EA0">
              <w:trPr>
                <w:cantSplit/>
                <w:trHeight w:val="1152"/>
              </w:trPr>
              <w:tc>
                <w:tcPr>
                  <w:tcW w:w="2340" w:type="dxa"/>
                </w:tcPr>
                <w:p w14:paraId="2921E09B" w14:textId="782BD9FC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Self-Billing Purchase Invoice No: </w:t>
                  </w:r>
                </w:p>
              </w:tc>
              <w:tc>
                <w:tcPr>
                  <w:tcW w:w="3205" w:type="dxa"/>
                </w:tcPr>
                <w:p w14:paraId="13B251D5" w14:textId="77777777" w:rsidR="000412BC" w:rsidRPr="006651FA" w:rsidRDefault="000412BC" w:rsidP="000412BC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Cs/>
                    </w:rPr>
                  </w:pPr>
                  <w:r w:rsidRPr="006651FA">
                    <w:rPr>
                      <w:rFonts w:ascii="Courier New" w:hAnsi="Courier New" w:cs="Courier New"/>
                      <w:bCs/>
                    </w:rPr>
                    <w:t>{Invoice__</w:t>
                  </w:r>
                  <w:proofErr w:type="spellStart"/>
                  <w:proofErr w:type="gramStart"/>
                  <w:r w:rsidRPr="006651FA">
                    <w:rPr>
                      <w:rFonts w:ascii="Courier New" w:hAnsi="Courier New" w:cs="Courier New"/>
                      <w:bCs/>
                    </w:rPr>
                    <w:t>c.Name</w:t>
                  </w:r>
                  <w:proofErr w:type="spellEnd"/>
                  <w:proofErr w:type="gramEnd"/>
                  <w:r w:rsidRPr="006651FA">
                    <w:rPr>
                      <w:rFonts w:ascii="Courier New" w:hAnsi="Courier New" w:cs="Courier New"/>
                      <w:bCs/>
                    </w:rPr>
                    <w:t>}</w:t>
                  </w:r>
                </w:p>
              </w:tc>
            </w:tr>
            <w:tr w:rsidR="000412BC" w:rsidRPr="006651FA" w14:paraId="4DBF1CB9" w14:textId="77777777" w:rsidTr="00E34EA0">
              <w:trPr>
                <w:trHeight w:val="556"/>
              </w:trPr>
              <w:tc>
                <w:tcPr>
                  <w:tcW w:w="2340" w:type="dxa"/>
                </w:tcPr>
                <w:p w14:paraId="29125ACA" w14:textId="77777777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Contract No:</w:t>
                  </w:r>
                </w:p>
              </w:tc>
              <w:tc>
                <w:tcPr>
                  <w:tcW w:w="3205" w:type="dxa"/>
                </w:tcPr>
                <w:p w14:paraId="4031B37A" w14:textId="630F0774" w:rsidR="000412BC" w:rsidRPr="006651FA" w:rsidRDefault="000412BC" w:rsidP="000412BC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r w:rsidR="002C08A9" w:rsidRPr="006651FA"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  <w:t>Contract_Lookup__</w:t>
                  </w:r>
                  <w:proofErr w:type="spellStart"/>
                  <w:proofErr w:type="gramStart"/>
                  <w:r w:rsidR="002C08A9" w:rsidRPr="006651FA">
                    <w:rPr>
                      <w:rFonts w:ascii="Courier New" w:hAnsi="Courier New" w:cs="Courier New"/>
                      <w:sz w:val="22"/>
                      <w:szCs w:val="22"/>
                      <w:lang w:val="en-US"/>
                    </w:rPr>
                    <w:t>c.Name</w:t>
                  </w:r>
                  <w:proofErr w:type="spellEnd"/>
                  <w:proofErr w:type="gramEnd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0412BC" w:rsidRPr="006651FA" w14:paraId="68600FBD" w14:textId="77777777" w:rsidTr="00E34EA0">
              <w:trPr>
                <w:trHeight w:val="556"/>
              </w:trPr>
              <w:tc>
                <w:tcPr>
                  <w:tcW w:w="2340" w:type="dxa"/>
                </w:tcPr>
                <w:p w14:paraId="37BDB109" w14:textId="77777777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Date:</w:t>
                  </w:r>
                </w:p>
              </w:tc>
              <w:tc>
                <w:tcPr>
                  <w:tcW w:w="3205" w:type="dxa"/>
                </w:tcPr>
                <w:p w14:paraId="033D7938" w14:textId="00E587C4" w:rsidR="000412BC" w:rsidRPr="006651FA" w:rsidRDefault="000412BC" w:rsidP="000412BC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proofErr w:type="spellStart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Invoice__</w:t>
                  </w:r>
                  <w:proofErr w:type="gramStart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c.Tax</w:t>
                  </w:r>
                  <w:proofErr w:type="gramEnd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_Point__c</w:t>
                  </w:r>
                  <w:proofErr w:type="spellEnd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0412BC" w:rsidRPr="006651FA" w14:paraId="573A3BE8" w14:textId="77777777" w:rsidTr="00E34EA0">
              <w:trPr>
                <w:trHeight w:val="773"/>
              </w:trPr>
              <w:tc>
                <w:tcPr>
                  <w:tcW w:w="2340" w:type="dxa"/>
                </w:tcPr>
                <w:p w14:paraId="4848C0EB" w14:textId="77777777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Account No:</w:t>
                  </w:r>
                </w:p>
              </w:tc>
              <w:tc>
                <w:tcPr>
                  <w:tcW w:w="3205" w:type="dxa"/>
                </w:tcPr>
                <w:p w14:paraId="2A1DE07F" w14:textId="6685156E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{</w:t>
                  </w:r>
                  <w:proofErr w:type="spellStart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Invoice__</w:t>
                  </w:r>
                  <w:proofErr w:type="gramStart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c.Account</w:t>
                  </w:r>
                  <w:proofErr w:type="gramEnd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_Number__c</w:t>
                  </w:r>
                  <w:proofErr w:type="spellEnd"/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}</w:t>
                  </w:r>
                </w:p>
              </w:tc>
            </w:tr>
            <w:tr w:rsidR="000412BC" w:rsidRPr="006651FA" w14:paraId="1BC47510" w14:textId="77777777" w:rsidTr="00E34EA0">
              <w:trPr>
                <w:trHeight w:val="332"/>
              </w:trPr>
              <w:tc>
                <w:tcPr>
                  <w:tcW w:w="2340" w:type="dxa"/>
                </w:tcPr>
                <w:p w14:paraId="70190FF7" w14:textId="77777777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V.A.T. No:</w:t>
                  </w:r>
                </w:p>
              </w:tc>
              <w:tc>
                <w:tcPr>
                  <w:tcW w:w="3205" w:type="dxa"/>
                </w:tcPr>
                <w:p w14:paraId="0C866B06" w14:textId="77777777" w:rsidR="000412BC" w:rsidRPr="006651FA" w:rsidRDefault="000412BC" w:rsidP="000412BC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6651FA">
                    <w:rPr>
                      <w:rFonts w:ascii="Courier New" w:hAnsi="Courier New" w:cs="Courier New"/>
                      <w:sz w:val="22"/>
                      <w:szCs w:val="22"/>
                    </w:rPr>
                    <w:t>618 1972 25</w:t>
                  </w:r>
                </w:p>
              </w:tc>
            </w:tr>
          </w:tbl>
          <w:p w14:paraId="1C4B193F" w14:textId="77777777" w:rsidR="005917C0" w:rsidRPr="006651FA" w:rsidRDefault="005917C0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bookmarkEnd w:id="0"/>
    </w:tbl>
    <w:p w14:paraId="1450A0B2" w14:textId="2617FEDC" w:rsidR="007C026B" w:rsidRPr="006651FA" w:rsidRDefault="007C026B" w:rsidP="007C026B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ru-RU"/>
        </w:rPr>
      </w:pPr>
    </w:p>
    <w:p w14:paraId="66A61AA5" w14:textId="77777777" w:rsidR="00CF5445" w:rsidRPr="006651FA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</w:p>
    <w:tbl>
      <w:tblPr>
        <w:tblpPr w:leftFromText="180" w:rightFromText="180" w:vertAnchor="text" w:horzAnchor="margin" w:tblpX="108" w:tblpY="-41"/>
        <w:tblW w:w="10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992"/>
        <w:gridCol w:w="992"/>
        <w:gridCol w:w="1795"/>
        <w:gridCol w:w="1980"/>
        <w:gridCol w:w="270"/>
        <w:gridCol w:w="1260"/>
        <w:gridCol w:w="1080"/>
        <w:gridCol w:w="1026"/>
      </w:tblGrid>
      <w:tr w:rsidR="00DA7176" w:rsidRPr="006651FA" w14:paraId="41700F64" w14:textId="77777777" w:rsidTr="00184E00">
        <w:tc>
          <w:tcPr>
            <w:tcW w:w="1526" w:type="dxa"/>
          </w:tcPr>
          <w:p w14:paraId="0D590C27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992" w:type="dxa"/>
          </w:tcPr>
          <w:p w14:paraId="2C33F056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W</w:t>
            </w:r>
            <w:r w:rsidR="003F7B6F" w:rsidRPr="006651FA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6651FA">
              <w:rPr>
                <w:rFonts w:ascii="Courier New" w:hAnsi="Courier New" w:cs="Courier New"/>
                <w:sz w:val="20"/>
                <w:szCs w:val="20"/>
              </w:rPr>
              <w:t>T</w:t>
            </w:r>
            <w:r w:rsidR="003F7B6F" w:rsidRPr="006651FA">
              <w:rPr>
                <w:rFonts w:ascii="Courier New" w:hAnsi="Courier New" w:cs="Courier New"/>
                <w:sz w:val="20"/>
                <w:szCs w:val="20"/>
              </w:rPr>
              <w:t xml:space="preserve"> NOs</w:t>
            </w:r>
          </w:p>
          <w:p w14:paraId="5F97E79C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92" w:type="dxa"/>
          </w:tcPr>
          <w:p w14:paraId="619D39BD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Qty</w:t>
            </w:r>
          </w:p>
        </w:tc>
        <w:tc>
          <w:tcPr>
            <w:tcW w:w="1795" w:type="dxa"/>
          </w:tcPr>
          <w:p w14:paraId="67BD0157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Haulier</w:t>
            </w:r>
          </w:p>
        </w:tc>
        <w:tc>
          <w:tcPr>
            <w:tcW w:w="1980" w:type="dxa"/>
          </w:tcPr>
          <w:p w14:paraId="58E96635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270" w:type="dxa"/>
          </w:tcPr>
          <w:p w14:paraId="0D02E5E9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33AC947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Unit Price</w:t>
            </w:r>
          </w:p>
        </w:tc>
        <w:tc>
          <w:tcPr>
            <w:tcW w:w="1080" w:type="dxa"/>
          </w:tcPr>
          <w:p w14:paraId="41487405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Amount</w:t>
            </w:r>
          </w:p>
        </w:tc>
        <w:tc>
          <w:tcPr>
            <w:tcW w:w="1026" w:type="dxa"/>
          </w:tcPr>
          <w:p w14:paraId="1397CBBF" w14:textId="77777777" w:rsidR="00DA7176" w:rsidRPr="006651FA" w:rsidRDefault="00DA7176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VAT</w:t>
            </w:r>
          </w:p>
        </w:tc>
      </w:tr>
      <w:tr w:rsidR="00EE2E55" w:rsidRPr="006651FA" w14:paraId="1A60DECD" w14:textId="77777777" w:rsidTr="00184E00">
        <w:tc>
          <w:tcPr>
            <w:tcW w:w="1526" w:type="dxa"/>
          </w:tcPr>
          <w:p w14:paraId="6E208E4F" w14:textId="17260908" w:rsidR="00EE2E55" w:rsidRPr="006651FA" w:rsidRDefault="00CF02FD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2"/>
                <w:szCs w:val="22"/>
              </w:rPr>
              <w:t>{#invoice_line_</w:t>
            </w:r>
            <w:proofErr w:type="gramStart"/>
            <w:r w:rsidRPr="006651FA">
              <w:rPr>
                <w:rFonts w:ascii="Courier New" w:hAnsi="Courier New" w:cs="Courier New"/>
                <w:sz w:val="22"/>
                <w:szCs w:val="22"/>
              </w:rPr>
              <w:t>rows}</w:t>
            </w:r>
            <w:r w:rsidR="00992A4D" w:rsidRPr="006651FA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  <w:proofErr w:type="spellStart"/>
            <w:proofErr w:type="gramEnd"/>
            <w:r w:rsidR="00992A4D" w:rsidRPr="006651FA">
              <w:rPr>
                <w:rFonts w:ascii="Courier New" w:hAnsi="Courier New" w:cs="Courier New"/>
                <w:sz w:val="22"/>
                <w:szCs w:val="22"/>
                <w:lang w:val="en-US"/>
              </w:rPr>
              <w:t>Invoice_Line__c.Delivery_Date__c</w:t>
            </w:r>
            <w:proofErr w:type="spellEnd"/>
            <w:r w:rsidR="00992A4D" w:rsidRPr="006651FA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</w:tc>
        <w:tc>
          <w:tcPr>
            <w:tcW w:w="992" w:type="dxa"/>
          </w:tcPr>
          <w:p w14:paraId="72006987" w14:textId="3AF4A3BB" w:rsidR="00EE2E55" w:rsidRPr="006651FA" w:rsidRDefault="002C08A9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c.Movement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__c.W_T_No__c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992" w:type="dxa"/>
          </w:tcPr>
          <w:p w14:paraId="14DD5190" w14:textId="286D296A" w:rsidR="00EE2E55" w:rsidRPr="006651FA" w:rsidRDefault="00992A4D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="00154200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="00154200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c.Quantity</w:t>
            </w:r>
            <w:proofErr w:type="gramEnd"/>
            <w:r w:rsidR="00154200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795" w:type="dxa"/>
          </w:tcPr>
          <w:p w14:paraId="1B9C128D" w14:textId="341A6E1B" w:rsidR="00EE2E55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r w:rsidR="00BA0414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="00BA0414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Haulier</w:t>
            </w:r>
            <w:proofErr w:type="spellEnd"/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__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c.Name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98EBBFC" w14:textId="2BFED61E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c.Reg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_No__c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980" w:type="dxa"/>
          </w:tcPr>
          <w:p w14:paraId="43CE6EA4" w14:textId="344FD0BD" w:rsidR="00EE2E55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c.Line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_Text__c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270" w:type="dxa"/>
          </w:tcPr>
          <w:p w14:paraId="617756FA" w14:textId="77777777" w:rsidR="00EE2E55" w:rsidRPr="006651FA" w:rsidRDefault="00EE2E55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14:paraId="3A50A703" w14:textId="35ADEDAF" w:rsidR="00EE2E55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_Price__c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080" w:type="dxa"/>
          </w:tcPr>
          <w:p w14:paraId="4323F109" w14:textId="14BCD0BD" w:rsidR="00EE2E55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026" w:type="dxa"/>
          </w:tcPr>
          <w:p w14:paraId="54E2C308" w14:textId="4430F59E" w:rsidR="00EE2E55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Invoice_Line__c.VAT_Amount__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  <w:r w:rsidR="00CF02FD"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gramEnd"/>
            <w:r w:rsidR="00CF02FD" w:rsidRPr="006651FA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 w:rsidR="00CF02FD" w:rsidRPr="006651FA">
              <w:rPr>
                <w:rFonts w:ascii="Courier New" w:hAnsi="Courier New" w:cs="Courier New"/>
                <w:sz w:val="20"/>
                <w:szCs w:val="20"/>
              </w:rPr>
              <w:t>invoice_line_rows</w:t>
            </w:r>
            <w:proofErr w:type="spellEnd"/>
            <w:r w:rsidR="00CF02FD"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AF6E48" w:rsidRPr="006651FA" w14:paraId="7745A93D" w14:textId="77777777" w:rsidTr="00184E00">
        <w:tc>
          <w:tcPr>
            <w:tcW w:w="1526" w:type="dxa"/>
          </w:tcPr>
          <w:p w14:paraId="2A7BBB05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67C26D4E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28E835E9" w14:textId="32E45FF4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c.Tonnage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795" w:type="dxa"/>
          </w:tcPr>
          <w:p w14:paraId="6F68E6AF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</w:tc>
        <w:tc>
          <w:tcPr>
            <w:tcW w:w="1980" w:type="dxa"/>
          </w:tcPr>
          <w:p w14:paraId="2666CCE0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70" w:type="dxa"/>
          </w:tcPr>
          <w:p w14:paraId="50CE663F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935538F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DD3522B" w14:textId="76EF71F2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c.Pre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_VAT_Total_Purchase__c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1026" w:type="dxa"/>
          </w:tcPr>
          <w:p w14:paraId="1F03FE76" w14:textId="77777777" w:rsidR="00AF6E48" w:rsidRPr="006651FA" w:rsidRDefault="00AF6E48" w:rsidP="00085A1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30B413B" w14:textId="77777777" w:rsidR="00CF5445" w:rsidRPr="006651FA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ab/>
      </w:r>
      <w:r w:rsidRPr="006651FA">
        <w:rPr>
          <w:rFonts w:ascii="Courier New" w:hAnsi="Courier New" w:cs="Courier New"/>
          <w:sz w:val="20"/>
          <w:szCs w:val="20"/>
        </w:rPr>
        <w:tab/>
      </w:r>
      <w:r w:rsidRPr="006651FA">
        <w:rPr>
          <w:rFonts w:ascii="Courier New" w:hAnsi="Courier New" w:cs="Courier New"/>
          <w:sz w:val="20"/>
          <w:szCs w:val="20"/>
        </w:rPr>
        <w:tab/>
      </w:r>
    </w:p>
    <w:tbl>
      <w:tblPr>
        <w:tblW w:w="4710" w:type="dxa"/>
        <w:tblInd w:w="6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7"/>
        <w:gridCol w:w="1057"/>
        <w:gridCol w:w="1058"/>
        <w:gridCol w:w="1058"/>
      </w:tblGrid>
      <w:tr w:rsidR="005F2BA3" w:rsidRPr="006651FA" w14:paraId="62DD8E2A" w14:textId="77777777" w:rsidTr="005F2BA3">
        <w:tc>
          <w:tcPr>
            <w:tcW w:w="1537" w:type="dxa"/>
          </w:tcPr>
          <w:p w14:paraId="61D21600" w14:textId="77777777" w:rsidR="008C116E" w:rsidRPr="006651FA" w:rsidRDefault="008C116E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H. G. C. A. Levy</w:t>
            </w:r>
          </w:p>
        </w:tc>
        <w:tc>
          <w:tcPr>
            <w:tcW w:w="1057" w:type="dxa"/>
          </w:tcPr>
          <w:p w14:paraId="53A2E63A" w14:textId="0EB6B7ED" w:rsidR="008C116E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_Price__c</w:t>
            </w:r>
            <w:r w:rsidR="00DB4793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_1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058" w:type="dxa"/>
          </w:tcPr>
          <w:p w14:paraId="2B6722F4" w14:textId="705C0927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_Price__c_2}</w:t>
            </w:r>
          </w:p>
        </w:tc>
        <w:tc>
          <w:tcPr>
            <w:tcW w:w="1058" w:type="dxa"/>
          </w:tcPr>
          <w:p w14:paraId="2EB4A2FD" w14:textId="6876F81D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c.Unit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_Price__c_3}</w:t>
            </w:r>
          </w:p>
        </w:tc>
      </w:tr>
      <w:tr w:rsidR="005F2BA3" w:rsidRPr="006651FA" w14:paraId="49C9A337" w14:textId="77777777" w:rsidTr="005F2BA3">
        <w:tc>
          <w:tcPr>
            <w:tcW w:w="1537" w:type="dxa"/>
          </w:tcPr>
          <w:p w14:paraId="68A3BB52" w14:textId="77777777" w:rsidR="008C116E" w:rsidRPr="006651FA" w:rsidRDefault="008C116E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Credit Insurance Levy</w:t>
            </w:r>
          </w:p>
        </w:tc>
        <w:tc>
          <w:tcPr>
            <w:tcW w:w="1057" w:type="dxa"/>
          </w:tcPr>
          <w:p w14:paraId="6C561F5D" w14:textId="1F13E691" w:rsidR="008C116E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</w:t>
            </w:r>
            <w:r w:rsidR="00DB4793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_1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058" w:type="dxa"/>
          </w:tcPr>
          <w:p w14:paraId="3EFE262D" w14:textId="1169631F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_VAT_Total__c_2}</w:t>
            </w:r>
          </w:p>
        </w:tc>
        <w:tc>
          <w:tcPr>
            <w:tcW w:w="1058" w:type="dxa"/>
          </w:tcPr>
          <w:p w14:paraId="370B5BB3" w14:textId="59FCFB99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c.Pre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_VAT_Total__c_3}</w:t>
            </w:r>
          </w:p>
        </w:tc>
      </w:tr>
      <w:tr w:rsidR="005F2BA3" w:rsidRPr="006651FA" w14:paraId="5690CD2E" w14:textId="77777777" w:rsidTr="005F2BA3">
        <w:tc>
          <w:tcPr>
            <w:tcW w:w="1537" w:type="dxa"/>
          </w:tcPr>
          <w:p w14:paraId="57874FDE" w14:textId="77777777" w:rsidR="008C116E" w:rsidRPr="006651FA" w:rsidRDefault="008C116E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Weighbridge</w:t>
            </w:r>
          </w:p>
        </w:tc>
        <w:tc>
          <w:tcPr>
            <w:tcW w:w="1057" w:type="dxa"/>
          </w:tcPr>
          <w:p w14:paraId="7D0FDE26" w14:textId="49721AFF" w:rsidR="008C116E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{Invoice_Line_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_c.VAT_Amount__c</w:t>
            </w:r>
            <w:r w:rsidR="00DB4793"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_1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1058" w:type="dxa"/>
          </w:tcPr>
          <w:p w14:paraId="64CA4439" w14:textId="345A5C59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{Invoice_Line_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_c.VAT_Amount__c_2}</w:t>
            </w:r>
          </w:p>
        </w:tc>
        <w:tc>
          <w:tcPr>
            <w:tcW w:w="1058" w:type="dxa"/>
          </w:tcPr>
          <w:p w14:paraId="3EA8389E" w14:textId="0844CF04" w:rsidR="008C116E" w:rsidRPr="006651FA" w:rsidRDefault="005F2BA3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{Invoice_Line_</w:t>
            </w:r>
            <w:r w:rsidRPr="006651F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_c.VAT_Amount__c_3}</w:t>
            </w:r>
          </w:p>
        </w:tc>
      </w:tr>
    </w:tbl>
    <w:p w14:paraId="0C1C3801" w14:textId="77777777" w:rsidR="008C116E" w:rsidRPr="006651FA" w:rsidRDefault="008C116E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19D2D1F" w14:textId="49CC8E34" w:rsidR="00C548C3" w:rsidRPr="006651FA" w:rsidRDefault="00BB1A07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bookmarkStart w:id="1" w:name="_Hlk228702091"/>
      <w:r w:rsidRPr="006651FA">
        <w:rPr>
          <w:rFonts w:ascii="Courier New" w:hAnsi="Courier New" w:cs="Courier New"/>
          <w:sz w:val="20"/>
          <w:szCs w:val="20"/>
        </w:rPr>
        <w:t>{text_1}</w:t>
      </w:r>
    </w:p>
    <w:bookmarkEnd w:id="1"/>
    <w:p w14:paraId="75D8BEEC" w14:textId="072364D7" w:rsidR="00C548C3" w:rsidRPr="006651FA" w:rsidRDefault="00C548C3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ru-RU"/>
        </w:rPr>
      </w:pPr>
    </w:p>
    <w:p w14:paraId="17215A93" w14:textId="6B2EE212" w:rsidR="00091A66" w:rsidRPr="006651FA" w:rsidRDefault="00091A66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ru-RU"/>
        </w:rPr>
      </w:pPr>
    </w:p>
    <w:tbl>
      <w:tblPr>
        <w:tblW w:w="0" w:type="auto"/>
        <w:tblInd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7"/>
        <w:gridCol w:w="1885"/>
      </w:tblGrid>
      <w:tr w:rsidR="00091A66" w:rsidRPr="006651FA" w14:paraId="3F0159E0" w14:textId="77777777" w:rsidTr="00E7248C">
        <w:tc>
          <w:tcPr>
            <w:tcW w:w="1567" w:type="dxa"/>
          </w:tcPr>
          <w:p w14:paraId="759C702C" w14:textId="77777777" w:rsidR="00091A66" w:rsidRPr="006651FA" w:rsidRDefault="00091A66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Total £</w:t>
            </w:r>
          </w:p>
        </w:tc>
        <w:tc>
          <w:tcPr>
            <w:tcW w:w="1885" w:type="dxa"/>
          </w:tcPr>
          <w:p w14:paraId="0D883FB9" w14:textId="0ABBE706" w:rsidR="00091A66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c.Total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_Due_1__c}</w:t>
            </w:r>
          </w:p>
        </w:tc>
      </w:tr>
      <w:tr w:rsidR="00091A66" w:rsidRPr="006651FA" w14:paraId="393C1D98" w14:textId="77777777" w:rsidTr="00E7248C">
        <w:tc>
          <w:tcPr>
            <w:tcW w:w="1567" w:type="dxa"/>
          </w:tcPr>
          <w:p w14:paraId="31E1ACA9" w14:textId="77777777" w:rsidR="00091A66" w:rsidRPr="006651FA" w:rsidRDefault="00091A66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Less VAT £</w:t>
            </w:r>
          </w:p>
        </w:tc>
        <w:tc>
          <w:tcPr>
            <w:tcW w:w="1885" w:type="dxa"/>
          </w:tcPr>
          <w:p w14:paraId="39A99168" w14:textId="0D94FBD3" w:rsidR="00091A66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Invoice__c.VAT_Amt_Total__c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091A66" w:rsidRPr="006651FA" w14:paraId="20A31558" w14:textId="77777777" w:rsidTr="00E7248C">
        <w:trPr>
          <w:trHeight w:val="458"/>
        </w:trPr>
        <w:tc>
          <w:tcPr>
            <w:tcW w:w="1567" w:type="dxa"/>
          </w:tcPr>
          <w:p w14:paraId="52482FC0" w14:textId="77777777" w:rsidR="00091A66" w:rsidRPr="006651FA" w:rsidRDefault="00091A66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Total Due £</w:t>
            </w:r>
          </w:p>
        </w:tc>
        <w:tc>
          <w:tcPr>
            <w:tcW w:w="1885" w:type="dxa"/>
          </w:tcPr>
          <w:p w14:paraId="365CC94B" w14:textId="193032D9" w:rsidR="00091A66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Invoice__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c.Invoice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_Total__c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B76954E" w14:textId="77777777" w:rsidR="00F54A3A" w:rsidRPr="006651FA" w:rsidRDefault="00F54A3A" w:rsidP="00F54A3A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>Your Bank account will be credited by</w:t>
      </w:r>
      <w:r w:rsidRPr="006651FA">
        <w:rPr>
          <w:rFonts w:ascii="Courier New" w:hAnsi="Courier New" w:cs="Courier New"/>
          <w:sz w:val="20"/>
          <w:szCs w:val="20"/>
        </w:rPr>
        <w:tab/>
      </w:r>
      <w:r w:rsidRPr="006651FA">
        <w:rPr>
          <w:rFonts w:ascii="Courier New" w:hAnsi="Courier New" w:cs="Courier New"/>
          <w:sz w:val="20"/>
          <w:szCs w:val="20"/>
        </w:rPr>
        <w:tab/>
      </w:r>
      <w:r w:rsidRPr="006651FA">
        <w:rPr>
          <w:rFonts w:ascii="Courier New" w:hAnsi="Courier New" w:cs="Courier New"/>
          <w:sz w:val="20"/>
          <w:szCs w:val="20"/>
        </w:rPr>
        <w:tab/>
      </w:r>
      <w:r w:rsidRPr="006651FA">
        <w:rPr>
          <w:rFonts w:ascii="Courier New" w:hAnsi="Courier New" w:cs="Courier New"/>
          <w:sz w:val="20"/>
          <w:szCs w:val="20"/>
        </w:rPr>
        <w:tab/>
        <w:t xml:space="preserve">    </w:t>
      </w:r>
    </w:p>
    <w:p w14:paraId="7F4A9DFC" w14:textId="77777777" w:rsidR="00F54A3A" w:rsidRPr="006651FA" w:rsidRDefault="00F54A3A" w:rsidP="00F54A3A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>BACS Transfer on the 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6698"/>
      </w:tblGrid>
      <w:tr w:rsidR="00F54A3A" w:rsidRPr="006651FA" w14:paraId="1603579C" w14:textId="77777777" w:rsidTr="000A46D9">
        <w:tc>
          <w:tcPr>
            <w:tcW w:w="1668" w:type="dxa"/>
          </w:tcPr>
          <w:p w14:paraId="6C9BC5C7" w14:textId="77777777" w:rsidR="00F54A3A" w:rsidRPr="006651FA" w:rsidRDefault="00F54A3A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ACCOUNT NO</w:t>
            </w:r>
          </w:p>
        </w:tc>
        <w:tc>
          <w:tcPr>
            <w:tcW w:w="4057" w:type="dxa"/>
          </w:tcPr>
          <w:p w14:paraId="2EFF5F9A" w14:textId="3BD91FC1" w:rsidR="00F54A3A" w:rsidRPr="006651FA" w:rsidRDefault="000A46D9" w:rsidP="0006615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Contract_Lookup__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c.Account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__c.Bank_Account_Number__c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0A46D9" w:rsidRPr="006651FA" w14:paraId="01DD3367" w14:textId="77777777" w:rsidTr="000A46D9">
        <w:tc>
          <w:tcPr>
            <w:tcW w:w="1668" w:type="dxa"/>
          </w:tcPr>
          <w:p w14:paraId="1944CC26" w14:textId="77777777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BANK</w:t>
            </w:r>
          </w:p>
        </w:tc>
        <w:tc>
          <w:tcPr>
            <w:tcW w:w="4057" w:type="dxa"/>
          </w:tcPr>
          <w:p w14:paraId="7F58846D" w14:textId="05534874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Contract_Lookup__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c.Account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__c.Bank_Name__c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0A46D9" w:rsidRPr="006651FA" w14:paraId="56FD3EFB" w14:textId="77777777" w:rsidTr="000A46D9">
        <w:tc>
          <w:tcPr>
            <w:tcW w:w="1668" w:type="dxa"/>
          </w:tcPr>
          <w:p w14:paraId="1E0995D1" w14:textId="77777777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57" w:type="dxa"/>
          </w:tcPr>
          <w:p w14:paraId="70C52A86" w14:textId="4E760524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Contract_Lookup__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c.Account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__c.Bank_Address__c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0A46D9" w:rsidRPr="006651FA" w14:paraId="0D2E8D56" w14:textId="77777777" w:rsidTr="000A46D9">
        <w:tc>
          <w:tcPr>
            <w:tcW w:w="1668" w:type="dxa"/>
          </w:tcPr>
          <w:p w14:paraId="4C65F707" w14:textId="77777777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SORT CODE</w:t>
            </w:r>
          </w:p>
        </w:tc>
        <w:tc>
          <w:tcPr>
            <w:tcW w:w="4057" w:type="dxa"/>
          </w:tcPr>
          <w:p w14:paraId="7EC2AB32" w14:textId="56517191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Contract_Lookup__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c.Account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__c.Bank_Sort_Code__c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0A46D9" w:rsidRPr="006651FA" w14:paraId="4BFD1CEF" w14:textId="77777777" w:rsidTr="000A46D9">
        <w:tc>
          <w:tcPr>
            <w:tcW w:w="1668" w:type="dxa"/>
          </w:tcPr>
          <w:p w14:paraId="4DF0CC92" w14:textId="77777777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57" w:type="dxa"/>
          </w:tcPr>
          <w:p w14:paraId="29E4DCF3" w14:textId="3BC5DCD3" w:rsidR="000A46D9" w:rsidRPr="006651FA" w:rsidRDefault="000A46D9" w:rsidP="000A46D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6651F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spellStart"/>
            <w:r w:rsidRPr="006651FA">
              <w:rPr>
                <w:rFonts w:ascii="Courier New" w:hAnsi="Courier New" w:cs="Courier New"/>
                <w:sz w:val="20"/>
                <w:szCs w:val="20"/>
              </w:rPr>
              <w:t>Contract_Lookup__</w:t>
            </w:r>
            <w:proofErr w:type="gramStart"/>
            <w:r w:rsidRPr="006651FA">
              <w:rPr>
                <w:rFonts w:ascii="Courier New" w:hAnsi="Courier New" w:cs="Courier New"/>
                <w:sz w:val="20"/>
                <w:szCs w:val="20"/>
              </w:rPr>
              <w:t>c.Account</w:t>
            </w:r>
            <w:proofErr w:type="gramEnd"/>
            <w:r w:rsidRPr="006651FA">
              <w:rPr>
                <w:rFonts w:ascii="Courier New" w:hAnsi="Courier New" w:cs="Courier New"/>
                <w:sz w:val="20"/>
                <w:szCs w:val="20"/>
              </w:rPr>
              <w:t>__c.BACS_Code__c</w:t>
            </w:r>
            <w:proofErr w:type="spellEnd"/>
            <w:r w:rsidRPr="006651F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84BE1AD" w14:textId="77777777" w:rsidR="00C548C3" w:rsidRPr="006651FA" w:rsidRDefault="00C548C3" w:rsidP="00F54A3A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</w:rPr>
      </w:pPr>
    </w:p>
    <w:p w14:paraId="221D966C" w14:textId="4EEC7493" w:rsidR="00C548C3" w:rsidRPr="006651FA" w:rsidRDefault="00BB1A07" w:rsidP="00C548C3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>{text_2}</w:t>
      </w:r>
    </w:p>
    <w:p w14:paraId="64206847" w14:textId="77777777" w:rsidR="00C548C3" w:rsidRPr="006651FA" w:rsidRDefault="00C548C3" w:rsidP="00F54A3A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A4D4ABA" w14:textId="77777777" w:rsidR="00F54A3A" w:rsidRPr="006651FA" w:rsidRDefault="00F54A3A" w:rsidP="00F54A3A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>checked......</w:t>
      </w:r>
      <w:r w:rsidR="009E77F5" w:rsidRPr="006651FA">
        <w:rPr>
          <w:rFonts w:ascii="Courier New" w:hAnsi="Courier New" w:cs="Courier New"/>
          <w:sz w:val="20"/>
          <w:szCs w:val="20"/>
        </w:rPr>
        <w:tab/>
        <w:t>passed......</w:t>
      </w:r>
    </w:p>
    <w:p w14:paraId="1238A0BB" w14:textId="77777777" w:rsidR="00F54A3A" w:rsidRPr="006651FA" w:rsidRDefault="009E77F5" w:rsidP="00F54A3A">
      <w:pPr>
        <w:widowControl w:val="0"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sz w:val="20"/>
          <w:szCs w:val="20"/>
        </w:rPr>
      </w:pPr>
      <w:r w:rsidRPr="006651FA">
        <w:rPr>
          <w:rFonts w:ascii="Courier New" w:hAnsi="Courier New" w:cs="Courier New"/>
          <w:sz w:val="20"/>
          <w:szCs w:val="20"/>
        </w:rPr>
        <w:t>by (initials)</w:t>
      </w:r>
      <w:r w:rsidRPr="006651FA">
        <w:rPr>
          <w:rFonts w:ascii="Courier New" w:hAnsi="Courier New" w:cs="Courier New"/>
          <w:sz w:val="20"/>
          <w:szCs w:val="20"/>
        </w:rPr>
        <w:tab/>
        <w:t>by (initials)</w:t>
      </w:r>
    </w:p>
    <w:sectPr w:rsidR="00F54A3A" w:rsidRPr="006651FA" w:rsidSect="00EE7FB8">
      <w:pgSz w:w="12240" w:h="15840"/>
      <w:pgMar w:top="2268" w:right="720" w:bottom="1440" w:left="720" w:header="720" w:footer="1077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45"/>
    <w:rsid w:val="000378B8"/>
    <w:rsid w:val="000412BC"/>
    <w:rsid w:val="00065DD2"/>
    <w:rsid w:val="0006615F"/>
    <w:rsid w:val="00085A16"/>
    <w:rsid w:val="00087FBC"/>
    <w:rsid w:val="00091A66"/>
    <w:rsid w:val="000A46D9"/>
    <w:rsid w:val="000A7C0D"/>
    <w:rsid w:val="001137FE"/>
    <w:rsid w:val="00143DA3"/>
    <w:rsid w:val="00154200"/>
    <w:rsid w:val="001774A8"/>
    <w:rsid w:val="00184E00"/>
    <w:rsid w:val="001D4ED0"/>
    <w:rsid w:val="001F6E35"/>
    <w:rsid w:val="00251EF8"/>
    <w:rsid w:val="0025753E"/>
    <w:rsid w:val="00266B1C"/>
    <w:rsid w:val="002A1D36"/>
    <w:rsid w:val="002C08A9"/>
    <w:rsid w:val="002C7129"/>
    <w:rsid w:val="002D1C6D"/>
    <w:rsid w:val="002D5CFD"/>
    <w:rsid w:val="002F6629"/>
    <w:rsid w:val="0031168E"/>
    <w:rsid w:val="003347A3"/>
    <w:rsid w:val="00354747"/>
    <w:rsid w:val="003632C9"/>
    <w:rsid w:val="003D7821"/>
    <w:rsid w:val="003F54D1"/>
    <w:rsid w:val="003F7B6F"/>
    <w:rsid w:val="00405943"/>
    <w:rsid w:val="00447AB9"/>
    <w:rsid w:val="00463ADA"/>
    <w:rsid w:val="00490833"/>
    <w:rsid w:val="004C486C"/>
    <w:rsid w:val="004D731E"/>
    <w:rsid w:val="004F1FA4"/>
    <w:rsid w:val="0050461A"/>
    <w:rsid w:val="0050523D"/>
    <w:rsid w:val="00577647"/>
    <w:rsid w:val="005917C0"/>
    <w:rsid w:val="005968BE"/>
    <w:rsid w:val="005B1F5E"/>
    <w:rsid w:val="005D6F62"/>
    <w:rsid w:val="005F2BA3"/>
    <w:rsid w:val="00601CAC"/>
    <w:rsid w:val="00602336"/>
    <w:rsid w:val="006651FA"/>
    <w:rsid w:val="006A2529"/>
    <w:rsid w:val="006F1BA0"/>
    <w:rsid w:val="007169E2"/>
    <w:rsid w:val="00752CE2"/>
    <w:rsid w:val="00773584"/>
    <w:rsid w:val="00775140"/>
    <w:rsid w:val="00787E33"/>
    <w:rsid w:val="007C026B"/>
    <w:rsid w:val="007C467C"/>
    <w:rsid w:val="00871A6B"/>
    <w:rsid w:val="008A17DF"/>
    <w:rsid w:val="008A3296"/>
    <w:rsid w:val="008C116E"/>
    <w:rsid w:val="008C19C2"/>
    <w:rsid w:val="009166D9"/>
    <w:rsid w:val="00923DD1"/>
    <w:rsid w:val="0095042A"/>
    <w:rsid w:val="009556B3"/>
    <w:rsid w:val="009628BC"/>
    <w:rsid w:val="00964B41"/>
    <w:rsid w:val="00992A4D"/>
    <w:rsid w:val="009E37C7"/>
    <w:rsid w:val="009E77F5"/>
    <w:rsid w:val="009F2736"/>
    <w:rsid w:val="00A060C4"/>
    <w:rsid w:val="00A11040"/>
    <w:rsid w:val="00A62FEF"/>
    <w:rsid w:val="00AF6E48"/>
    <w:rsid w:val="00B1199B"/>
    <w:rsid w:val="00B12FA1"/>
    <w:rsid w:val="00B26E53"/>
    <w:rsid w:val="00B46A6C"/>
    <w:rsid w:val="00BA0414"/>
    <w:rsid w:val="00BB1A07"/>
    <w:rsid w:val="00BB6556"/>
    <w:rsid w:val="00BC7379"/>
    <w:rsid w:val="00BE2343"/>
    <w:rsid w:val="00BF6ED0"/>
    <w:rsid w:val="00C031F9"/>
    <w:rsid w:val="00C042ED"/>
    <w:rsid w:val="00C15235"/>
    <w:rsid w:val="00C20CC5"/>
    <w:rsid w:val="00C33644"/>
    <w:rsid w:val="00C43A4C"/>
    <w:rsid w:val="00C548C3"/>
    <w:rsid w:val="00C72946"/>
    <w:rsid w:val="00C82005"/>
    <w:rsid w:val="00CB23B5"/>
    <w:rsid w:val="00CF02FD"/>
    <w:rsid w:val="00CF5445"/>
    <w:rsid w:val="00D14DAC"/>
    <w:rsid w:val="00D35784"/>
    <w:rsid w:val="00D45CF9"/>
    <w:rsid w:val="00DA1355"/>
    <w:rsid w:val="00DA619F"/>
    <w:rsid w:val="00DA7176"/>
    <w:rsid w:val="00DB4793"/>
    <w:rsid w:val="00DD2677"/>
    <w:rsid w:val="00E0455A"/>
    <w:rsid w:val="00E33364"/>
    <w:rsid w:val="00E34EA0"/>
    <w:rsid w:val="00E63661"/>
    <w:rsid w:val="00E7248C"/>
    <w:rsid w:val="00E83892"/>
    <w:rsid w:val="00ED7E5C"/>
    <w:rsid w:val="00EE2E55"/>
    <w:rsid w:val="00EE7FB8"/>
    <w:rsid w:val="00EF231F"/>
    <w:rsid w:val="00F54A3A"/>
    <w:rsid w:val="00F64943"/>
    <w:rsid w:val="00FC54A6"/>
    <w:rsid w:val="00FD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8678B0C"/>
  <w15:chartTrackingRefBased/>
  <w15:docId w15:val="{C1FDCB63-8916-482C-ADDF-0B2535B9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7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esternArable\Application%20Data\Microsoft\Templates\Salein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E520A-3F27-4D5A-81B3-7651AC9EC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Saleinv</Template>
  <TotalTime>24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</vt:lpstr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</dc:title>
  <dc:subject/>
  <dc:creator>WesternArable</dc:creator>
  <cp:keywords/>
  <dc:description/>
  <cp:lastModifiedBy>Maksimilian Ramanets</cp:lastModifiedBy>
  <cp:revision>10</cp:revision>
  <dcterms:created xsi:type="dcterms:W3CDTF">2026-05-06T15:44:00Z</dcterms:created>
  <dcterms:modified xsi:type="dcterms:W3CDTF">2026-05-07T07:49:00Z</dcterms:modified>
</cp:coreProperties>
</file>